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525B8" w14:textId="77777777" w:rsidR="00B64A3D" w:rsidRPr="003F7A68" w:rsidRDefault="00255FF6">
      <w:pPr>
        <w:pStyle w:val="Title"/>
        <w:jc w:val="right"/>
        <w:rPr>
          <w:rFonts w:ascii="Times New Roman" w:hAnsi="Times New Roman"/>
        </w:rPr>
      </w:pPr>
      <w:r w:rsidRPr="003F7A68">
        <w:rPr>
          <w:rFonts w:ascii="Times New Roman" w:hAnsi="Times New Roman"/>
          <w:bCs/>
        </w:rPr>
        <w:t>RAC</w:t>
      </w:r>
      <w:r w:rsidR="00B96400" w:rsidRPr="003F7A68">
        <w:rPr>
          <w:rFonts w:ascii="Times New Roman" w:hAnsi="Times New Roman"/>
          <w:bCs/>
        </w:rPr>
        <w:t>I</w:t>
      </w:r>
      <w:r w:rsidRPr="003F7A68">
        <w:rPr>
          <w:rFonts w:ascii="Times New Roman" w:hAnsi="Times New Roman"/>
          <w:bCs/>
        </w:rPr>
        <w:t>S</w:t>
      </w:r>
      <w:r w:rsidRPr="003F7A68">
        <w:rPr>
          <w:rFonts w:ascii="Times New Roman" w:hAnsi="Times New Roman"/>
        </w:rPr>
        <w:t xml:space="preserve"> </w:t>
      </w:r>
    </w:p>
    <w:p w14:paraId="43FA8143" w14:textId="2764D31F" w:rsidR="00874A27" w:rsidRPr="003F7A68" w:rsidRDefault="00255FF6">
      <w:pPr>
        <w:pStyle w:val="Title"/>
        <w:jc w:val="right"/>
        <w:rPr>
          <w:rFonts w:ascii="Times New Roman" w:hAnsi="Times New Roman"/>
        </w:rPr>
      </w:pPr>
      <w:r w:rsidRPr="003F7A68">
        <w:rPr>
          <w:rFonts w:ascii="Times New Roman" w:hAnsi="Times New Roman"/>
        </w:rPr>
        <w:t>V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z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ja</w:t>
      </w:r>
    </w:p>
    <w:p w14:paraId="7C3DAFDE" w14:textId="77777777" w:rsidR="00874A27" w:rsidRPr="003F7A68" w:rsidRDefault="00874A27">
      <w:pPr>
        <w:pStyle w:val="Title"/>
        <w:jc w:val="right"/>
        <w:rPr>
          <w:rFonts w:ascii="Times New Roman" w:hAnsi="Times New Roman"/>
        </w:rPr>
      </w:pPr>
    </w:p>
    <w:p w14:paraId="6590D141" w14:textId="77777777" w:rsidR="00874A27" w:rsidRPr="003F7A68" w:rsidRDefault="00255FF6">
      <w:pPr>
        <w:pStyle w:val="Title"/>
        <w:jc w:val="right"/>
        <w:rPr>
          <w:rFonts w:ascii="Times New Roman" w:hAnsi="Times New Roman"/>
          <w:sz w:val="28"/>
        </w:rPr>
      </w:pPr>
      <w:r w:rsidRPr="003F7A68">
        <w:rPr>
          <w:rFonts w:ascii="Times New Roman" w:hAnsi="Times New Roman"/>
          <w:sz w:val="28"/>
        </w:rPr>
        <w:t>Verz</w:t>
      </w:r>
      <w:r w:rsidR="00B96400" w:rsidRPr="003F7A68">
        <w:rPr>
          <w:rFonts w:ascii="Times New Roman" w:hAnsi="Times New Roman"/>
          <w:sz w:val="28"/>
        </w:rPr>
        <w:t>i</w:t>
      </w:r>
      <w:r w:rsidRPr="003F7A68">
        <w:rPr>
          <w:rFonts w:ascii="Times New Roman" w:hAnsi="Times New Roman"/>
          <w:sz w:val="28"/>
        </w:rPr>
        <w:t>ja 0.1</w:t>
      </w:r>
    </w:p>
    <w:p w14:paraId="7FB8A352" w14:textId="77777777" w:rsidR="00874A27" w:rsidRPr="003F7A68" w:rsidRDefault="00874A27">
      <w:pPr>
        <w:pStyle w:val="Title"/>
        <w:rPr>
          <w:rFonts w:ascii="Times New Roman" w:hAnsi="Times New Roman"/>
          <w:sz w:val="28"/>
        </w:rPr>
      </w:pPr>
    </w:p>
    <w:p w14:paraId="695E7287" w14:textId="77777777" w:rsidR="00874A27" w:rsidRPr="003F7A68" w:rsidRDefault="00874A27"/>
    <w:p w14:paraId="532A8D35" w14:textId="77777777" w:rsidR="00874A27" w:rsidRPr="003F7A68" w:rsidRDefault="00874A27">
      <w:pPr>
        <w:sectPr w:rsidR="00874A27" w:rsidRPr="003F7A68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2781242" w14:textId="77777777" w:rsidR="00874A27" w:rsidRPr="003F7A68" w:rsidRDefault="00B96400">
      <w:pPr>
        <w:pStyle w:val="Title"/>
        <w:rPr>
          <w:rFonts w:ascii="Times New Roman" w:hAnsi="Times New Roman"/>
        </w:rPr>
      </w:pPr>
      <w:r w:rsidRPr="003F7A68">
        <w:rPr>
          <w:rFonts w:ascii="Times New Roman" w:hAnsi="Times New Roman"/>
        </w:rPr>
        <w:lastRenderedPageBreak/>
        <w:t>I</w:t>
      </w:r>
      <w:r w:rsidR="00255FF6" w:rsidRPr="003F7A68">
        <w:rPr>
          <w:rFonts w:ascii="Times New Roman" w:hAnsi="Times New Roman"/>
        </w:rPr>
        <w:t>stor</w:t>
      </w:r>
      <w:r w:rsidRPr="003F7A68">
        <w:rPr>
          <w:rFonts w:ascii="Times New Roman" w:hAnsi="Times New Roman"/>
        </w:rPr>
        <w:t>i</w:t>
      </w:r>
      <w:r w:rsidR="00255FF6" w:rsidRPr="003F7A68">
        <w:rPr>
          <w:rFonts w:ascii="Times New Roman" w:hAnsi="Times New Roman"/>
        </w:rPr>
        <w:t>ja rev</w:t>
      </w:r>
      <w:r w:rsidRPr="003F7A68">
        <w:rPr>
          <w:rFonts w:ascii="Times New Roman" w:hAnsi="Times New Roman"/>
        </w:rPr>
        <w:t>i</w:t>
      </w:r>
      <w:r w:rsidR="00255FF6" w:rsidRPr="003F7A68">
        <w:rPr>
          <w:rFonts w:ascii="Times New Roman" w:hAnsi="Times New Roman"/>
        </w:rPr>
        <w:t>z</w:t>
      </w:r>
      <w:r w:rsidRPr="003F7A68">
        <w:rPr>
          <w:rFonts w:ascii="Times New Roman" w:hAnsi="Times New Roman"/>
        </w:rPr>
        <w:t>i</w:t>
      </w:r>
      <w:r w:rsidR="00255FF6" w:rsidRPr="003F7A68">
        <w:rPr>
          <w:rFonts w:ascii="Times New Roman" w:hAnsi="Times New Roman"/>
        </w:rPr>
        <w:t>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74A27" w:rsidRPr="003F7A68" w14:paraId="19D87832" w14:textId="77777777">
        <w:tc>
          <w:tcPr>
            <w:tcW w:w="2304" w:type="dxa"/>
          </w:tcPr>
          <w:p w14:paraId="736125F2" w14:textId="77777777" w:rsidR="00874A27" w:rsidRPr="003F7A68" w:rsidRDefault="00255FF6">
            <w:pPr>
              <w:pStyle w:val="Tabletext"/>
              <w:jc w:val="center"/>
              <w:rPr>
                <w:b/>
              </w:rPr>
            </w:pPr>
            <w:r w:rsidRPr="003F7A68">
              <w:rPr>
                <w:b/>
              </w:rPr>
              <w:t>Datum</w:t>
            </w:r>
          </w:p>
        </w:tc>
        <w:tc>
          <w:tcPr>
            <w:tcW w:w="1152" w:type="dxa"/>
          </w:tcPr>
          <w:p w14:paraId="70F9A90D" w14:textId="77777777" w:rsidR="00874A27" w:rsidRPr="003F7A68" w:rsidRDefault="00255FF6">
            <w:pPr>
              <w:pStyle w:val="Tabletext"/>
              <w:jc w:val="center"/>
              <w:rPr>
                <w:b/>
              </w:rPr>
            </w:pPr>
            <w:r w:rsidRPr="003F7A68">
              <w:rPr>
                <w:b/>
              </w:rPr>
              <w:t>Verz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>ja</w:t>
            </w:r>
          </w:p>
        </w:tc>
        <w:tc>
          <w:tcPr>
            <w:tcW w:w="3744" w:type="dxa"/>
          </w:tcPr>
          <w:p w14:paraId="34D7468B" w14:textId="77777777" w:rsidR="00874A27" w:rsidRPr="003F7A68" w:rsidRDefault="00255FF6">
            <w:pPr>
              <w:pStyle w:val="Tabletext"/>
              <w:jc w:val="center"/>
              <w:rPr>
                <w:b/>
              </w:rPr>
            </w:pPr>
            <w:r w:rsidRPr="003F7A68">
              <w:rPr>
                <w:b/>
              </w:rPr>
              <w:t>Op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>s</w:t>
            </w:r>
          </w:p>
        </w:tc>
        <w:tc>
          <w:tcPr>
            <w:tcW w:w="2304" w:type="dxa"/>
          </w:tcPr>
          <w:p w14:paraId="41BA0ED9" w14:textId="77777777" w:rsidR="00874A27" w:rsidRPr="003F7A68" w:rsidRDefault="00255FF6">
            <w:pPr>
              <w:pStyle w:val="Tabletext"/>
              <w:jc w:val="center"/>
              <w:rPr>
                <w:b/>
              </w:rPr>
            </w:pPr>
            <w:r w:rsidRPr="003F7A68">
              <w:rPr>
                <w:b/>
              </w:rPr>
              <w:t>Autor</w:t>
            </w:r>
          </w:p>
        </w:tc>
      </w:tr>
      <w:tr w:rsidR="00874A27" w:rsidRPr="003F7A68" w14:paraId="041C90D9" w14:textId="77777777">
        <w:tc>
          <w:tcPr>
            <w:tcW w:w="2304" w:type="dxa"/>
          </w:tcPr>
          <w:p w14:paraId="2087D615" w14:textId="19B75538" w:rsidR="00874A27" w:rsidRPr="003F7A68" w:rsidRDefault="00911BBB">
            <w:pPr>
              <w:pStyle w:val="Tabletext"/>
            </w:pPr>
            <w:r w:rsidRPr="003F7A68">
              <w:t>31.03.2023.</w:t>
            </w:r>
          </w:p>
        </w:tc>
        <w:tc>
          <w:tcPr>
            <w:tcW w:w="1152" w:type="dxa"/>
          </w:tcPr>
          <w:p w14:paraId="162C94C9" w14:textId="23554892" w:rsidR="00874A27" w:rsidRPr="003F7A68" w:rsidRDefault="00E875EF">
            <w:pPr>
              <w:pStyle w:val="Tabletext"/>
            </w:pPr>
            <w:r w:rsidRPr="003F7A68">
              <w:t>0.1</w:t>
            </w:r>
          </w:p>
        </w:tc>
        <w:tc>
          <w:tcPr>
            <w:tcW w:w="3744" w:type="dxa"/>
          </w:tcPr>
          <w:p w14:paraId="47549C7D" w14:textId="78436CB8" w:rsidR="00874A27" w:rsidRPr="003F7A68" w:rsidRDefault="00911BBB">
            <w:pPr>
              <w:pStyle w:val="Tabletext"/>
            </w:pPr>
            <w:r w:rsidRPr="003F7A68">
              <w:t>Prva verzija dokumenta</w:t>
            </w:r>
          </w:p>
        </w:tc>
        <w:tc>
          <w:tcPr>
            <w:tcW w:w="2304" w:type="dxa"/>
          </w:tcPr>
          <w:p w14:paraId="14044D77" w14:textId="2F27D44A" w:rsidR="00874A27" w:rsidRPr="003F7A68" w:rsidRDefault="00911BBB">
            <w:pPr>
              <w:pStyle w:val="Tabletext"/>
            </w:pPr>
            <w:r w:rsidRPr="003F7A68">
              <w:t>Nikolina Pokrajac</w:t>
            </w:r>
          </w:p>
        </w:tc>
      </w:tr>
      <w:tr w:rsidR="00874A27" w:rsidRPr="003F7A68" w14:paraId="59BD806A" w14:textId="77777777">
        <w:tc>
          <w:tcPr>
            <w:tcW w:w="2304" w:type="dxa"/>
          </w:tcPr>
          <w:p w14:paraId="56ED744D" w14:textId="0091B490" w:rsidR="00874A27" w:rsidRPr="003F7A68" w:rsidRDefault="004B0A9C">
            <w:pPr>
              <w:pStyle w:val="Tabletext"/>
            </w:pPr>
            <w:r>
              <w:t>05.05.2023.</w:t>
            </w:r>
          </w:p>
        </w:tc>
        <w:tc>
          <w:tcPr>
            <w:tcW w:w="1152" w:type="dxa"/>
          </w:tcPr>
          <w:p w14:paraId="6E9392E6" w14:textId="70C8983B" w:rsidR="00874A27" w:rsidRPr="003F7A68" w:rsidRDefault="004B0A9C">
            <w:pPr>
              <w:pStyle w:val="Tabletext"/>
            </w:pPr>
            <w:r>
              <w:t>0.2</w:t>
            </w:r>
          </w:p>
        </w:tc>
        <w:tc>
          <w:tcPr>
            <w:tcW w:w="3744" w:type="dxa"/>
          </w:tcPr>
          <w:p w14:paraId="2E777518" w14:textId="48767CCD" w:rsidR="00874A27" w:rsidRPr="003F7A68" w:rsidRDefault="004B0A9C">
            <w:pPr>
              <w:pStyle w:val="Tabletext"/>
            </w:pPr>
            <w:r>
              <w:t>U tabelu Rezime korisnika dodat korisnik i dorađeni opisi i odgovornosti korisnika</w:t>
            </w:r>
          </w:p>
        </w:tc>
        <w:tc>
          <w:tcPr>
            <w:tcW w:w="2304" w:type="dxa"/>
          </w:tcPr>
          <w:p w14:paraId="37D3F728" w14:textId="422D5E5B" w:rsidR="00874A27" w:rsidRPr="003F7A68" w:rsidRDefault="004B0A9C">
            <w:pPr>
              <w:pStyle w:val="Tabletext"/>
            </w:pPr>
            <w:r>
              <w:t>Nikolina Pokrajac</w:t>
            </w:r>
          </w:p>
        </w:tc>
      </w:tr>
      <w:tr w:rsidR="00874A27" w:rsidRPr="003F7A68" w14:paraId="6699089F" w14:textId="77777777">
        <w:tc>
          <w:tcPr>
            <w:tcW w:w="2304" w:type="dxa"/>
          </w:tcPr>
          <w:p w14:paraId="55F435E7" w14:textId="77777777" w:rsidR="00874A27" w:rsidRPr="003F7A68" w:rsidRDefault="00874A27">
            <w:pPr>
              <w:pStyle w:val="Tabletext"/>
            </w:pPr>
          </w:p>
        </w:tc>
        <w:tc>
          <w:tcPr>
            <w:tcW w:w="1152" w:type="dxa"/>
          </w:tcPr>
          <w:p w14:paraId="14C4BF21" w14:textId="77777777" w:rsidR="00874A27" w:rsidRPr="003F7A68" w:rsidRDefault="00874A27">
            <w:pPr>
              <w:pStyle w:val="Tabletext"/>
            </w:pPr>
          </w:p>
        </w:tc>
        <w:tc>
          <w:tcPr>
            <w:tcW w:w="3744" w:type="dxa"/>
          </w:tcPr>
          <w:p w14:paraId="5AE51128" w14:textId="77777777" w:rsidR="00874A27" w:rsidRPr="003F7A68" w:rsidRDefault="00874A27">
            <w:pPr>
              <w:pStyle w:val="Tabletext"/>
            </w:pPr>
          </w:p>
        </w:tc>
        <w:tc>
          <w:tcPr>
            <w:tcW w:w="2304" w:type="dxa"/>
          </w:tcPr>
          <w:p w14:paraId="20CFFFE7" w14:textId="77777777" w:rsidR="00874A27" w:rsidRPr="003F7A68" w:rsidRDefault="00874A27">
            <w:pPr>
              <w:pStyle w:val="Tabletext"/>
            </w:pPr>
          </w:p>
        </w:tc>
      </w:tr>
      <w:tr w:rsidR="00874A27" w:rsidRPr="003F7A68" w14:paraId="49F6B310" w14:textId="77777777">
        <w:tc>
          <w:tcPr>
            <w:tcW w:w="2304" w:type="dxa"/>
          </w:tcPr>
          <w:p w14:paraId="17ECB573" w14:textId="77777777" w:rsidR="00874A27" w:rsidRPr="003F7A68" w:rsidRDefault="00874A27">
            <w:pPr>
              <w:pStyle w:val="Tabletext"/>
            </w:pPr>
          </w:p>
        </w:tc>
        <w:tc>
          <w:tcPr>
            <w:tcW w:w="1152" w:type="dxa"/>
          </w:tcPr>
          <w:p w14:paraId="6EF9AFA7" w14:textId="77777777" w:rsidR="00874A27" w:rsidRPr="003F7A68" w:rsidRDefault="00874A27">
            <w:pPr>
              <w:pStyle w:val="Tabletext"/>
            </w:pPr>
          </w:p>
        </w:tc>
        <w:tc>
          <w:tcPr>
            <w:tcW w:w="3744" w:type="dxa"/>
          </w:tcPr>
          <w:p w14:paraId="7BD48051" w14:textId="77777777" w:rsidR="00874A27" w:rsidRPr="003F7A68" w:rsidRDefault="00874A27">
            <w:pPr>
              <w:pStyle w:val="Tabletext"/>
            </w:pPr>
          </w:p>
        </w:tc>
        <w:tc>
          <w:tcPr>
            <w:tcW w:w="2304" w:type="dxa"/>
          </w:tcPr>
          <w:p w14:paraId="224B9DF0" w14:textId="77777777" w:rsidR="00874A27" w:rsidRPr="003F7A68" w:rsidRDefault="00874A27">
            <w:pPr>
              <w:pStyle w:val="Tabletext"/>
            </w:pPr>
          </w:p>
        </w:tc>
      </w:tr>
    </w:tbl>
    <w:p w14:paraId="18405378" w14:textId="77777777" w:rsidR="00874A27" w:rsidRPr="003F7A68" w:rsidRDefault="00874A27"/>
    <w:p w14:paraId="76CED039" w14:textId="77777777" w:rsidR="00874A27" w:rsidRPr="003F7A68" w:rsidRDefault="00685419">
      <w:pPr>
        <w:pStyle w:val="Title"/>
        <w:rPr>
          <w:rFonts w:ascii="Times New Roman" w:hAnsi="Times New Roman"/>
        </w:rPr>
      </w:pPr>
      <w:r w:rsidRPr="003F7A68">
        <w:rPr>
          <w:rFonts w:ascii="Times New Roman" w:hAnsi="Times New Roman"/>
        </w:rPr>
        <w:t>Sadržaj</w:t>
      </w:r>
    </w:p>
    <w:p w14:paraId="404E25BF" w14:textId="5FCAF25C" w:rsidR="00437D18" w:rsidRDefault="003A138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F7A68">
        <w:fldChar w:fldCharType="begin"/>
      </w:r>
      <w:r w:rsidRPr="003F7A68">
        <w:instrText xml:space="preserve"> TOC \o "1-3" </w:instrText>
      </w:r>
      <w:r w:rsidRPr="003F7A68">
        <w:fldChar w:fldCharType="separate"/>
      </w:r>
      <w:r w:rsidR="00437D18" w:rsidRPr="00DA1E26">
        <w:rPr>
          <w:noProof/>
        </w:rPr>
        <w:t>1.</w:t>
      </w:r>
      <w:r w:rsidR="00437D18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437D18" w:rsidRPr="00DA1E26">
        <w:rPr>
          <w:noProof/>
        </w:rPr>
        <w:t>Uvod</w:t>
      </w:r>
      <w:r w:rsidR="00437D18">
        <w:rPr>
          <w:noProof/>
        </w:rPr>
        <w:tab/>
      </w:r>
      <w:r w:rsidR="00437D18">
        <w:rPr>
          <w:noProof/>
        </w:rPr>
        <w:fldChar w:fldCharType="begin"/>
      </w:r>
      <w:r w:rsidR="00437D18">
        <w:rPr>
          <w:noProof/>
        </w:rPr>
        <w:instrText xml:space="preserve"> PAGEREF _Toc137540487 \h </w:instrText>
      </w:r>
      <w:r w:rsidR="00437D18">
        <w:rPr>
          <w:noProof/>
        </w:rPr>
      </w:r>
      <w:r w:rsidR="00437D18">
        <w:rPr>
          <w:noProof/>
        </w:rPr>
        <w:fldChar w:fldCharType="separate"/>
      </w:r>
      <w:r w:rsidR="00437D18">
        <w:rPr>
          <w:noProof/>
        </w:rPr>
        <w:t>4</w:t>
      </w:r>
      <w:r w:rsidR="00437D18">
        <w:rPr>
          <w:noProof/>
        </w:rPr>
        <w:fldChar w:fldCharType="end"/>
      </w:r>
    </w:p>
    <w:p w14:paraId="110AE97B" w14:textId="307F53DC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AABC608" w14:textId="5F7F6818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Područje primjene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D92381" w14:textId="5170680D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Definicije, akronimi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733FCB4" w14:textId="3A835A59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072745D" w14:textId="2CFAF267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E6C7A3" w14:textId="0D1CD98F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Pozicioniranje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D85865E" w14:textId="095027CC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Poslovna prilika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809466" w14:textId="73C8433E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Iznošenje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C9D522" w14:textId="39A11B96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Namjena rješenja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3026F84" w14:textId="4D324394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  <w:lang w:val="sr-Latn-BA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Opis interesnih grupa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7CDF97" w14:textId="45286541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Demografija 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9A6604" w14:textId="2B880F45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Rezime zainteresovanih strana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489035" w14:textId="47AF898B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Rezime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4D0F230" w14:textId="1C2755EE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Korisničko okruženje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E7C000" w14:textId="495180EB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  <w:lang w:val="sr-Latn-BA"/>
        </w:rPr>
        <w:t>3.5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Profili zainteresovanih strana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BDB26A" w14:textId="5FF7D947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3.5.1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Agencija za iznajmljivanje prevoznih sredstava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772745C" w14:textId="6BDB3A08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3.5.2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Klijenti agencija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E6BDF8" w14:textId="120BE071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3.6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Korisnički profili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B12B70B" w14:textId="15F44698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3.6.1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Predstavnik službe za korisnike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052D0A" w14:textId="263BB3F2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3.6.2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Upravitelj voznog parka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99D9ED8" w14:textId="393AF6EB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3.6.3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Vozač agencije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EE37F83" w14:textId="443E86CC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3.6.4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Stručnjak za marketing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89FA387" w14:textId="488BBB45" w:rsidR="00437D18" w:rsidRDefault="00437D18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3.6.5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Dioničari/vlasnici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F512AD6" w14:textId="06AA5B09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3.7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Ključni dionici ili potrebe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7E547CF" w14:textId="7D9498CB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  <w:lang w:val="sr-Latn-BA"/>
        </w:rPr>
        <w:t>3.8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Alternative i konkurencije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200919C" w14:textId="4197BC0B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Pregled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DEFD76" w14:textId="378CD95F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Perspektiva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AE985E" w14:textId="34D734D3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  <w:lang w:val="sr-Latn-BA"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Sažetak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183BC4" w14:textId="28708A3E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  <w:lang w:val="sr-Latn-BA"/>
        </w:rPr>
        <w:t>4.3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Pretpostavke i zavisnosti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CB9C471" w14:textId="77531207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4.4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Troškovi i cijene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B1EEA8" w14:textId="375385E8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4.5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Licenciranje i instalacija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E1D6112" w14:textId="4E680EB4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Karakteristike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821D8AA" w14:textId="41CED3A6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lastRenderedPageBreak/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581C588" w14:textId="176BC926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Raspon kvaliteta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E83A8BA" w14:textId="3E894475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Prvenstvo I prioritet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BECDBDD" w14:textId="2E75BC29" w:rsidR="00437D18" w:rsidRDefault="00437D1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  <w:lang w:val="sr-Latn-BA"/>
        </w:rPr>
        <w:t>Ostali zahtjevi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BB5D2A" w14:textId="7A517E71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9.1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Primjenjivi standardi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F1F0B7" w14:textId="25E59DE6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9.2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Zahtjevi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AACA23A" w14:textId="2E6A3EC4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9.3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BD86DC1" w14:textId="193B1C6E" w:rsidR="00437D18" w:rsidRDefault="00437D1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9.4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Zahtjevi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8F7410F" w14:textId="3975AF60" w:rsidR="00437D18" w:rsidRDefault="00437D18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Zahtjevi za dokumentaciju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0879BEB" w14:textId="3F75E765" w:rsidR="00437D18" w:rsidRDefault="00437D18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Korisničko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D753414" w14:textId="2C98AD42" w:rsidR="00437D18" w:rsidRDefault="00437D18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Online Help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5BB576" w14:textId="0F7B601D" w:rsidR="00437D18" w:rsidRDefault="00437D18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1E26">
        <w:rPr>
          <w:noProof/>
        </w:rPr>
        <w:t>Vodič za instalaciju, konfiguracija i ReadMe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D4D53AC" w14:textId="22ABC8DA" w:rsidR="00437D18" w:rsidRDefault="00437D1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1E26">
        <w:rPr>
          <w:noProof/>
        </w:rPr>
        <w:t>A        Atributi karakteristika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_Toc137540532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FCA31CF" w14:textId="7A8FC539" w:rsidR="00874A27" w:rsidRPr="003F7A68" w:rsidRDefault="003A1383">
      <w:pPr>
        <w:pStyle w:val="Title"/>
        <w:rPr>
          <w:rFonts w:ascii="Times New Roman" w:hAnsi="Times New Roman"/>
        </w:rPr>
      </w:pPr>
      <w:r w:rsidRPr="003F7A68">
        <w:rPr>
          <w:rFonts w:ascii="Times New Roman" w:hAnsi="Times New Roman"/>
        </w:rPr>
        <w:fldChar w:fldCharType="end"/>
      </w:r>
      <w:r w:rsidRPr="003F7A68">
        <w:rPr>
          <w:rFonts w:ascii="Times New Roman" w:hAnsi="Times New Roman"/>
        </w:rPr>
        <w:br w:type="page"/>
      </w:r>
      <w:r w:rsidR="00685419" w:rsidRPr="003F7A68">
        <w:rPr>
          <w:rFonts w:ascii="Times New Roman" w:hAnsi="Times New Roman"/>
        </w:rPr>
        <w:lastRenderedPageBreak/>
        <w:t>V</w:t>
      </w:r>
      <w:r w:rsidR="00B96400" w:rsidRPr="003F7A68">
        <w:rPr>
          <w:rFonts w:ascii="Times New Roman" w:hAnsi="Times New Roman"/>
        </w:rPr>
        <w:t>i</w:t>
      </w:r>
      <w:r w:rsidR="00685419" w:rsidRPr="003F7A68">
        <w:rPr>
          <w:rFonts w:ascii="Times New Roman" w:hAnsi="Times New Roman"/>
        </w:rPr>
        <w:t>z</w:t>
      </w:r>
      <w:r w:rsidR="00B96400" w:rsidRPr="003F7A68">
        <w:rPr>
          <w:rFonts w:ascii="Times New Roman" w:hAnsi="Times New Roman"/>
        </w:rPr>
        <w:t>i</w:t>
      </w:r>
      <w:r w:rsidR="00685419" w:rsidRPr="003F7A68">
        <w:rPr>
          <w:rFonts w:ascii="Times New Roman" w:hAnsi="Times New Roman"/>
        </w:rPr>
        <w:t>ja</w:t>
      </w:r>
    </w:p>
    <w:p w14:paraId="7AE5AA29" w14:textId="77777777" w:rsidR="00874A27" w:rsidRPr="003F7A68" w:rsidRDefault="004559E5">
      <w:pPr>
        <w:pStyle w:val="Heading1"/>
        <w:rPr>
          <w:rFonts w:ascii="Times New Roman" w:hAnsi="Times New Roman"/>
        </w:rPr>
      </w:pPr>
      <w:bookmarkStart w:id="0" w:name="_Toc436203377"/>
      <w:bookmarkStart w:id="1" w:name="_Toc452813577"/>
      <w:bookmarkStart w:id="2" w:name="_Toc137540487"/>
      <w:r w:rsidRPr="003F7A68">
        <w:rPr>
          <w:rFonts w:ascii="Times New Roman" w:hAnsi="Times New Roman"/>
        </w:rPr>
        <w:t>Uvod</w:t>
      </w:r>
      <w:bookmarkEnd w:id="2"/>
    </w:p>
    <w:p w14:paraId="19757AE5" w14:textId="58EC79B4" w:rsidR="00BB7432" w:rsidRPr="003F7A68" w:rsidRDefault="00BB7432" w:rsidP="00BB7432">
      <w:pPr>
        <w:pStyle w:val="BodyText"/>
        <w:ind w:left="0"/>
      </w:pPr>
      <w:r w:rsidRPr="003F7A68">
        <w:t xml:space="preserve">Dokument </w:t>
      </w:r>
      <w:r w:rsidRPr="003F7A68">
        <w:rPr>
          <w:i/>
        </w:rPr>
        <w:t>Vizija</w:t>
      </w:r>
      <w:r w:rsidRPr="003F7A68">
        <w:t xml:space="preserve"> se sastoji iz više odjeljaka u kojima se opisuje informacioni sistem za iznajmljivanje prevozih sredstava drumskog i vodenog saobraćaja, njegova pozicija na tržištu, kao i zainteresovane strane i korisnici. Definisani su i analizirani, na višem nivou, zahtjevi koje ispunjava, kao i dokumentacija dostupna korisnicima.</w:t>
      </w:r>
    </w:p>
    <w:p w14:paraId="57BDF089" w14:textId="77777777" w:rsidR="00874A27" w:rsidRPr="003F7A68" w:rsidRDefault="004559E5">
      <w:pPr>
        <w:pStyle w:val="Heading2"/>
        <w:rPr>
          <w:rFonts w:ascii="Times New Roman" w:hAnsi="Times New Roman"/>
        </w:rPr>
      </w:pPr>
      <w:bookmarkStart w:id="3" w:name="_Toc137540488"/>
      <w:r w:rsidRPr="003F7A68">
        <w:rPr>
          <w:rFonts w:ascii="Times New Roman" w:hAnsi="Times New Roman"/>
        </w:rPr>
        <w:t>Svrha</w:t>
      </w:r>
      <w:bookmarkEnd w:id="3"/>
    </w:p>
    <w:p w14:paraId="025A31B4" w14:textId="1246756F" w:rsidR="00BB7432" w:rsidRPr="003F7A68" w:rsidRDefault="00BB7432" w:rsidP="00BB7432">
      <w:pPr>
        <w:pStyle w:val="BodyText"/>
        <w:ind w:left="0"/>
      </w:pPr>
      <w:bookmarkStart w:id="4" w:name="_Toc37782957"/>
      <w:bookmarkStart w:id="5" w:name="_Toc38802045"/>
      <w:bookmarkStart w:id="6" w:name="_Toc61204358"/>
      <w:bookmarkStart w:id="7" w:name="_Toc70619622"/>
      <w:bookmarkStart w:id="8" w:name="_Toc70705101"/>
      <w:bookmarkStart w:id="9" w:name="_Toc456598589"/>
      <w:bookmarkStart w:id="10" w:name="_Toc456600920"/>
      <w:r w:rsidRPr="003F7A68">
        <w:t xml:space="preserve">Svrha dokumenta </w:t>
      </w:r>
      <w:r w:rsidRPr="003F7A68">
        <w:rPr>
          <w:i/>
        </w:rPr>
        <w:t>Vizija</w:t>
      </w:r>
      <w:r w:rsidRPr="003F7A68">
        <w:t xml:space="preserve"> je da predstavi mogućnosti koje pruža informacioni sistem za iznajmljivanje prevozih sredstava drumskog i vodenog saobraćaja. Fokusira se na zahtjeve zainteresovanih strana i krajnjih korisnika. Detaljan opis pojedinačnih funkcionalnosti je prezentovan u pratećoj dokumentaciji.</w:t>
      </w:r>
    </w:p>
    <w:p w14:paraId="61BCC00E" w14:textId="77777777" w:rsidR="002E5C51" w:rsidRPr="003F7A68" w:rsidRDefault="002E5C51" w:rsidP="002E5C51">
      <w:pPr>
        <w:pStyle w:val="Heading2"/>
        <w:rPr>
          <w:rFonts w:ascii="Times New Roman" w:hAnsi="Times New Roman"/>
        </w:rPr>
      </w:pPr>
      <w:bookmarkStart w:id="11" w:name="_Toc105157860"/>
      <w:bookmarkStart w:id="12" w:name="_Toc137540490"/>
      <w:bookmarkEnd w:id="4"/>
      <w:bookmarkEnd w:id="5"/>
      <w:bookmarkEnd w:id="6"/>
      <w:bookmarkEnd w:id="7"/>
      <w:bookmarkEnd w:id="8"/>
      <w:bookmarkEnd w:id="9"/>
      <w:bookmarkEnd w:id="10"/>
      <w:r w:rsidRPr="003F7A68">
        <w:rPr>
          <w:rFonts w:ascii="Times New Roman" w:hAnsi="Times New Roman"/>
        </w:rPr>
        <w:t>Def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n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c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je, akron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m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 xml:space="preserve"> 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 xml:space="preserve"> skraćen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ce</w:t>
      </w:r>
      <w:bookmarkEnd w:id="11"/>
      <w:bookmarkEnd w:id="12"/>
    </w:p>
    <w:p w14:paraId="2120B5ED" w14:textId="0CD6F99A" w:rsidR="002E5C51" w:rsidRPr="003F7A68" w:rsidRDefault="002E5C51" w:rsidP="002E5C51">
      <w:bookmarkStart w:id="13" w:name="_Toc456598590"/>
      <w:bookmarkStart w:id="14" w:name="_Toc456600921"/>
      <w:r w:rsidRPr="003F7A68">
        <w:t>Sv</w:t>
      </w:r>
      <w:r w:rsidR="00B96400" w:rsidRPr="003F7A68">
        <w:t>i</w:t>
      </w:r>
      <w:r w:rsidRPr="003F7A68">
        <w:t xml:space="preserve"> kor</w:t>
      </w:r>
      <w:r w:rsidR="00B96400" w:rsidRPr="003F7A68">
        <w:t>i</w:t>
      </w:r>
      <w:r w:rsidRPr="003F7A68">
        <w:t>šten</w:t>
      </w:r>
      <w:r w:rsidR="00B96400" w:rsidRPr="003F7A68">
        <w:t>i</w:t>
      </w:r>
      <w:r w:rsidRPr="003F7A68">
        <w:t>, nepoznat</w:t>
      </w:r>
      <w:r w:rsidR="00B96400" w:rsidRPr="003F7A68">
        <w:t>i</w:t>
      </w:r>
      <w:r w:rsidRPr="003F7A68">
        <w:t xml:space="preserve"> pojmov</w:t>
      </w:r>
      <w:r w:rsidR="00B96400" w:rsidRPr="003F7A68">
        <w:t>i</w:t>
      </w:r>
      <w:r w:rsidRPr="003F7A68">
        <w:t>, akron</w:t>
      </w:r>
      <w:r w:rsidR="00B96400" w:rsidRPr="003F7A68">
        <w:t>i</w:t>
      </w:r>
      <w:r w:rsidRPr="003F7A68">
        <w:t>m</w:t>
      </w:r>
      <w:r w:rsidR="00B96400" w:rsidRPr="003F7A68">
        <w:t>i</w:t>
      </w:r>
      <w:r w:rsidRPr="003F7A68">
        <w:t xml:space="preserve"> </w:t>
      </w:r>
      <w:r w:rsidR="00B96400" w:rsidRPr="003F7A68">
        <w:t>i</w:t>
      </w:r>
      <w:r w:rsidRPr="003F7A68">
        <w:t xml:space="preserve"> skraćen</w:t>
      </w:r>
      <w:r w:rsidR="00B96400" w:rsidRPr="003F7A68">
        <w:t>i</w:t>
      </w:r>
      <w:r w:rsidRPr="003F7A68">
        <w:t>ce op</w:t>
      </w:r>
      <w:r w:rsidR="00B96400" w:rsidRPr="003F7A68">
        <w:t>i</w:t>
      </w:r>
      <w:r w:rsidRPr="003F7A68">
        <w:t>san</w:t>
      </w:r>
      <w:r w:rsidR="00B96400" w:rsidRPr="003F7A68">
        <w:t>i</w:t>
      </w:r>
      <w:r w:rsidRPr="003F7A68">
        <w:t xml:space="preserve"> su u dokumentu Rječn</w:t>
      </w:r>
      <w:r w:rsidR="00B96400" w:rsidRPr="003F7A68">
        <w:t>i</w:t>
      </w:r>
      <w:r w:rsidRPr="003F7A68">
        <w:t>k[1].</w:t>
      </w:r>
    </w:p>
    <w:p w14:paraId="7EEFFA98" w14:textId="77777777" w:rsidR="002E5C51" w:rsidRPr="003F7A68" w:rsidRDefault="002E5C51" w:rsidP="002E5C51">
      <w:pPr>
        <w:pStyle w:val="Heading2"/>
        <w:rPr>
          <w:rFonts w:ascii="Times New Roman" w:hAnsi="Times New Roman"/>
        </w:rPr>
      </w:pPr>
      <w:bookmarkStart w:id="15" w:name="_Toc105157861"/>
      <w:bookmarkStart w:id="16" w:name="_Toc137540491"/>
      <w:bookmarkEnd w:id="13"/>
      <w:bookmarkEnd w:id="14"/>
      <w:r w:rsidRPr="003F7A68">
        <w:rPr>
          <w:rFonts w:ascii="Times New Roman" w:hAnsi="Times New Roman"/>
        </w:rPr>
        <w:t>Reference</w:t>
      </w:r>
      <w:bookmarkEnd w:id="15"/>
      <w:bookmarkEnd w:id="16"/>
    </w:p>
    <w:p w14:paraId="576D8D95" w14:textId="2E32366E" w:rsidR="002E5C51" w:rsidRPr="003F7A68" w:rsidRDefault="002E5C51" w:rsidP="003F7A68">
      <w:bookmarkStart w:id="17" w:name="_Toc456598591"/>
      <w:bookmarkStart w:id="18" w:name="_Toc456600922"/>
      <w:r w:rsidRPr="003F7A68">
        <w:t>[1] Rječn</w:t>
      </w:r>
      <w:r w:rsidR="00B96400" w:rsidRPr="003F7A68">
        <w:t>i</w:t>
      </w:r>
      <w:r w:rsidRPr="003F7A68">
        <w:t>k</w:t>
      </w:r>
    </w:p>
    <w:p w14:paraId="20DD6A6B" w14:textId="2E6846E3" w:rsidR="002E5C51" w:rsidRPr="003F7A68" w:rsidRDefault="002E5C51" w:rsidP="00437D18">
      <w:pPr>
        <w:tabs>
          <w:tab w:val="left" w:pos="3654"/>
        </w:tabs>
      </w:pPr>
      <w:r w:rsidRPr="003F7A68">
        <w:t>[2] Spec</w:t>
      </w:r>
      <w:r w:rsidR="00B96400" w:rsidRPr="003F7A68">
        <w:t>i</w:t>
      </w:r>
      <w:r w:rsidRPr="003F7A68">
        <w:t>f</w:t>
      </w:r>
      <w:r w:rsidR="00B96400" w:rsidRPr="003F7A68">
        <w:t>i</w:t>
      </w:r>
      <w:r w:rsidRPr="003F7A68">
        <w:t>kac</w:t>
      </w:r>
      <w:r w:rsidR="00B96400" w:rsidRPr="003F7A68">
        <w:t>i</w:t>
      </w:r>
      <w:r w:rsidRPr="003F7A68">
        <w:t>ja Softersk</w:t>
      </w:r>
      <w:r w:rsidR="00B96400" w:rsidRPr="003F7A68">
        <w:t>i</w:t>
      </w:r>
      <w:r w:rsidRPr="003F7A68">
        <w:t>h zahtjeva</w:t>
      </w:r>
      <w:r w:rsidR="00437D18">
        <w:tab/>
      </w:r>
    </w:p>
    <w:p w14:paraId="694843D0" w14:textId="77777777" w:rsidR="002E5C51" w:rsidRPr="003F7A68" w:rsidRDefault="002E5C51" w:rsidP="003F7A68">
      <w:r w:rsidRPr="003F7A68">
        <w:t>[3] Prav</w:t>
      </w:r>
      <w:r w:rsidR="00B96400" w:rsidRPr="003F7A68">
        <w:t>i</w:t>
      </w:r>
      <w:r w:rsidRPr="003F7A68">
        <w:t>ln</w:t>
      </w:r>
      <w:r w:rsidR="00B96400" w:rsidRPr="003F7A68">
        <w:t>i</w:t>
      </w:r>
      <w:r w:rsidRPr="003F7A68">
        <w:t>k o s</w:t>
      </w:r>
      <w:r w:rsidR="00B96400" w:rsidRPr="003F7A68">
        <w:t>i</w:t>
      </w:r>
      <w:r w:rsidRPr="003F7A68">
        <w:t>stemu za atomatsko upravljanje sudov</w:t>
      </w:r>
      <w:r w:rsidR="00B96400" w:rsidRPr="003F7A68">
        <w:t>i</w:t>
      </w:r>
      <w:r w:rsidRPr="003F7A68">
        <w:t>ma (CMS).</w:t>
      </w:r>
    </w:p>
    <w:p w14:paraId="145E8491" w14:textId="77777777" w:rsidR="002E5C51" w:rsidRPr="003F7A68" w:rsidRDefault="002E5C51" w:rsidP="002E5C51">
      <w:pPr>
        <w:pStyle w:val="Heading2"/>
        <w:rPr>
          <w:rFonts w:ascii="Times New Roman" w:hAnsi="Times New Roman"/>
        </w:rPr>
      </w:pPr>
      <w:bookmarkStart w:id="19" w:name="_Toc105157862"/>
      <w:bookmarkStart w:id="20" w:name="_Toc137540492"/>
      <w:bookmarkEnd w:id="17"/>
      <w:bookmarkEnd w:id="18"/>
      <w:r w:rsidRPr="003F7A68">
        <w:rPr>
          <w:rFonts w:ascii="Times New Roman" w:hAnsi="Times New Roman"/>
        </w:rPr>
        <w:t>Pregled</w:t>
      </w:r>
      <w:bookmarkEnd w:id="19"/>
      <w:bookmarkEnd w:id="20"/>
    </w:p>
    <w:p w14:paraId="091067C6" w14:textId="391FB9C4" w:rsidR="00874A27" w:rsidRPr="003F7A68" w:rsidRDefault="00671010" w:rsidP="00EC007A">
      <w:pPr>
        <w:pStyle w:val="InfoBlue"/>
      </w:pPr>
      <w:r w:rsidRPr="003F7A68">
        <w:t>U nastavku dokumenta op</w:t>
      </w:r>
      <w:r w:rsidR="00B96400" w:rsidRPr="003F7A68">
        <w:t>i</w:t>
      </w:r>
      <w:r w:rsidRPr="003F7A68">
        <w:t xml:space="preserve">san je problem kao </w:t>
      </w:r>
      <w:r w:rsidR="00B96400" w:rsidRPr="003F7A68">
        <w:t>i</w:t>
      </w:r>
      <w:r w:rsidRPr="003F7A68">
        <w:t xml:space="preserve"> poz</w:t>
      </w:r>
      <w:r w:rsidR="00B96400" w:rsidRPr="003F7A68">
        <w:t>i</w:t>
      </w:r>
      <w:r w:rsidRPr="003F7A68">
        <w:t>c</w:t>
      </w:r>
      <w:r w:rsidR="00B96400" w:rsidRPr="003F7A68">
        <w:t>i</w:t>
      </w:r>
      <w:r w:rsidRPr="003F7A68">
        <w:t>on</w:t>
      </w:r>
      <w:r w:rsidR="00B96400" w:rsidRPr="003F7A68">
        <w:t>i</w:t>
      </w:r>
      <w:r w:rsidRPr="003F7A68">
        <w:t xml:space="preserve">ranje rješenja </w:t>
      </w:r>
      <w:r w:rsidR="00B96400" w:rsidRPr="003F7A68">
        <w:t>i</w:t>
      </w:r>
      <w:r w:rsidRPr="003F7A68">
        <w:t>stog, op</w:t>
      </w:r>
      <w:r w:rsidR="00B96400" w:rsidRPr="003F7A68">
        <w:t>i</w:t>
      </w:r>
      <w:r w:rsidRPr="003F7A68">
        <w:t>sane su za</w:t>
      </w:r>
      <w:r w:rsidR="00B96400" w:rsidRPr="003F7A68">
        <w:t>i</w:t>
      </w:r>
      <w:r w:rsidRPr="003F7A68">
        <w:t xml:space="preserve">nteresovane strane </w:t>
      </w:r>
      <w:r w:rsidR="00B96400" w:rsidRPr="003F7A68">
        <w:t>i</w:t>
      </w:r>
      <w:r w:rsidR="00B50273" w:rsidRPr="003F7A68">
        <w:t xml:space="preserve"> osnovne funkc</w:t>
      </w:r>
      <w:r w:rsidR="00B96400" w:rsidRPr="003F7A68">
        <w:t>i</w:t>
      </w:r>
      <w:r w:rsidR="00B50273" w:rsidRPr="003F7A68">
        <w:t>je pro</w:t>
      </w:r>
      <w:r w:rsidR="00B96400" w:rsidRPr="003F7A68">
        <w:t>i</w:t>
      </w:r>
      <w:r w:rsidR="00B50273" w:rsidRPr="003F7A68">
        <w:t>zvoda.</w:t>
      </w:r>
    </w:p>
    <w:p w14:paraId="5569DA24" w14:textId="28A337A0" w:rsidR="00874A27" w:rsidRPr="003F7A68" w:rsidRDefault="002E5C51">
      <w:pPr>
        <w:pStyle w:val="Heading1"/>
        <w:rPr>
          <w:rFonts w:ascii="Times New Roman" w:hAnsi="Times New Roman"/>
        </w:rPr>
      </w:pPr>
      <w:bookmarkStart w:id="21" w:name="_Toc105157863"/>
      <w:bookmarkStart w:id="22" w:name="_Toc137540493"/>
      <w:bookmarkEnd w:id="0"/>
      <w:bookmarkEnd w:id="1"/>
      <w:r w:rsidRPr="003F7A68">
        <w:rPr>
          <w:rFonts w:ascii="Times New Roman" w:hAnsi="Times New Roman"/>
        </w:rPr>
        <w:t>Poz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c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on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ranje</w:t>
      </w:r>
      <w:bookmarkEnd w:id="21"/>
      <w:bookmarkEnd w:id="22"/>
    </w:p>
    <w:p w14:paraId="58E26E4B" w14:textId="77777777" w:rsidR="002E5C51" w:rsidRPr="003F7A68" w:rsidRDefault="002E5C51" w:rsidP="002E5C51">
      <w:pPr>
        <w:pStyle w:val="Heading2"/>
        <w:rPr>
          <w:rFonts w:ascii="Times New Roman" w:hAnsi="Times New Roman"/>
        </w:rPr>
      </w:pPr>
      <w:bookmarkStart w:id="23" w:name="_Toc105157864"/>
      <w:bookmarkStart w:id="24" w:name="_Toc137540494"/>
      <w:r w:rsidRPr="003F7A68">
        <w:rPr>
          <w:rFonts w:ascii="Times New Roman" w:hAnsi="Times New Roman"/>
        </w:rPr>
        <w:t>Poslovna pr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l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ka</w:t>
      </w:r>
      <w:bookmarkEnd w:id="23"/>
      <w:bookmarkEnd w:id="24"/>
    </w:p>
    <w:p w14:paraId="1851DDF4" w14:textId="5BDA5794" w:rsidR="007868B2" w:rsidRPr="003F7A68" w:rsidRDefault="00E045C5" w:rsidP="00437D18">
      <w:r w:rsidRPr="003F7A68">
        <w:t xml:space="preserve">Potrebe tržišta za uslugama prevoza i iznajmljivanja </w:t>
      </w:r>
      <w:r w:rsidR="00B20852" w:rsidRPr="003F7A68">
        <w:t>prevoznih sredstava</w:t>
      </w:r>
      <w:r w:rsidRPr="003F7A68">
        <w:t xml:space="preserve"> </w:t>
      </w:r>
      <w:r w:rsidR="00A6698F" w:rsidRPr="003F7A68">
        <w:t>se svakodnevno razvijaju i povećavaju što dovodi i do potrebe za pouzdanim i efikasnim sistemom za upravljanje ovakvim uslugama.</w:t>
      </w:r>
      <w:r w:rsidR="00437D18">
        <w:t xml:space="preserve">  </w:t>
      </w:r>
      <w:r w:rsidR="00A6698F" w:rsidRPr="003F7A68">
        <w:t xml:space="preserve">Informacioni sistem </w:t>
      </w:r>
      <w:r w:rsidR="00AC5C9C" w:rsidRPr="003F7A68">
        <w:t>za agenc</w:t>
      </w:r>
      <w:r w:rsidR="00B96400" w:rsidRPr="003F7A68">
        <w:t>i</w:t>
      </w:r>
      <w:r w:rsidR="00AC5C9C" w:rsidRPr="003F7A68">
        <w:t xml:space="preserve">ju za </w:t>
      </w:r>
      <w:r w:rsidR="00B96400" w:rsidRPr="003F7A68">
        <w:t>i</w:t>
      </w:r>
      <w:r w:rsidR="00AC5C9C" w:rsidRPr="003F7A68">
        <w:t>znajmlj</w:t>
      </w:r>
      <w:r w:rsidR="00B96400" w:rsidRPr="003F7A68">
        <w:t>i</w:t>
      </w:r>
      <w:r w:rsidR="00AC5C9C" w:rsidRPr="003F7A68">
        <w:t xml:space="preserve">vanje </w:t>
      </w:r>
      <w:r w:rsidR="00B20852" w:rsidRPr="003F7A68">
        <w:t>prevoznih sredstava</w:t>
      </w:r>
      <w:r w:rsidR="00AC5C9C" w:rsidRPr="003F7A68">
        <w:t xml:space="preserve"> pruža platformu za upravljanje razl</w:t>
      </w:r>
      <w:r w:rsidR="00B96400" w:rsidRPr="003F7A68">
        <w:t>i</w:t>
      </w:r>
      <w:r w:rsidR="00AC5C9C" w:rsidRPr="003F7A68">
        <w:t>č</w:t>
      </w:r>
      <w:r w:rsidR="00B96400" w:rsidRPr="003F7A68">
        <w:t>i</w:t>
      </w:r>
      <w:r w:rsidR="00AC5C9C" w:rsidRPr="003F7A68">
        <w:t>t</w:t>
      </w:r>
      <w:r w:rsidR="00B96400" w:rsidRPr="003F7A68">
        <w:t>i</w:t>
      </w:r>
      <w:r w:rsidR="00AC5C9C" w:rsidRPr="003F7A68">
        <w:t>m aspekt</w:t>
      </w:r>
      <w:r w:rsidR="00B96400" w:rsidRPr="003F7A68">
        <w:t>i</w:t>
      </w:r>
      <w:r w:rsidR="00B20852" w:rsidRPr="003F7A68">
        <w:t>ma poslovanja rent-a-vehicle</w:t>
      </w:r>
      <w:r w:rsidR="00C9692E" w:rsidRPr="003F7A68">
        <w:t xml:space="preserve"> agencije</w:t>
      </w:r>
      <w:r w:rsidR="00AC5C9C" w:rsidRPr="003F7A68">
        <w:t>, uključujuć</w:t>
      </w:r>
      <w:r w:rsidR="00B96400" w:rsidRPr="003F7A68">
        <w:t>i</w:t>
      </w:r>
      <w:r w:rsidR="00AC5C9C" w:rsidRPr="003F7A68">
        <w:t xml:space="preserve"> rezervac</w:t>
      </w:r>
      <w:r w:rsidR="00B96400" w:rsidRPr="003F7A68">
        <w:t>i</w:t>
      </w:r>
      <w:r w:rsidR="00AC5C9C" w:rsidRPr="003F7A68">
        <w:t xml:space="preserve">je </w:t>
      </w:r>
      <w:r w:rsidR="00B20852" w:rsidRPr="003F7A68">
        <w:t>prevoznog sredstva</w:t>
      </w:r>
      <w:r w:rsidR="00AC5C9C" w:rsidRPr="003F7A68">
        <w:t xml:space="preserve">, </w:t>
      </w:r>
      <w:r w:rsidR="00B96400" w:rsidRPr="003F7A68">
        <w:t>i</w:t>
      </w:r>
      <w:r w:rsidR="00AC5C9C" w:rsidRPr="003F7A68">
        <w:t>nformac</w:t>
      </w:r>
      <w:r w:rsidR="00B96400" w:rsidRPr="003F7A68">
        <w:t>i</w:t>
      </w:r>
      <w:r w:rsidR="00AC5C9C" w:rsidRPr="003F7A68">
        <w:t>je o kl</w:t>
      </w:r>
      <w:r w:rsidR="00B96400" w:rsidRPr="003F7A68">
        <w:t>i</w:t>
      </w:r>
      <w:r w:rsidR="00AC5C9C" w:rsidRPr="003F7A68">
        <w:t>jent</w:t>
      </w:r>
      <w:r w:rsidR="00B96400" w:rsidRPr="003F7A68">
        <w:t>i</w:t>
      </w:r>
      <w:r w:rsidR="00AC5C9C" w:rsidRPr="003F7A68">
        <w:t xml:space="preserve">ma </w:t>
      </w:r>
      <w:r w:rsidR="00B96400" w:rsidRPr="003F7A68">
        <w:t>i</w:t>
      </w:r>
      <w:r w:rsidR="00AC5C9C" w:rsidRPr="003F7A68">
        <w:t xml:space="preserve"> ugovore o najmu. Apl</w:t>
      </w:r>
      <w:r w:rsidR="00B96400" w:rsidRPr="003F7A68">
        <w:t>i</w:t>
      </w:r>
      <w:r w:rsidR="00AC5C9C" w:rsidRPr="003F7A68">
        <w:t>kac</w:t>
      </w:r>
      <w:r w:rsidR="00B96400" w:rsidRPr="003F7A68">
        <w:t>i</w:t>
      </w:r>
      <w:r w:rsidR="00AC5C9C" w:rsidRPr="003F7A68">
        <w:t>ja takođe omogućuje agenc</w:t>
      </w:r>
      <w:r w:rsidR="00B96400" w:rsidRPr="003F7A68">
        <w:t>i</w:t>
      </w:r>
      <w:r w:rsidR="00AC5C9C" w:rsidRPr="003F7A68">
        <w:t>j</w:t>
      </w:r>
      <w:r w:rsidR="00B96400" w:rsidRPr="003F7A68">
        <w:t>i</w:t>
      </w:r>
      <w:r w:rsidR="00AC5C9C" w:rsidRPr="003F7A68">
        <w:t xml:space="preserve"> praćenje </w:t>
      </w:r>
      <w:r w:rsidR="00B96400" w:rsidRPr="003F7A68">
        <w:t>i</w:t>
      </w:r>
      <w:r w:rsidR="00AC5C9C" w:rsidRPr="003F7A68">
        <w:t xml:space="preserve">nventara </w:t>
      </w:r>
      <w:r w:rsidR="00B20852" w:rsidRPr="003F7A68">
        <w:t>transportinh sredstava</w:t>
      </w:r>
      <w:r w:rsidR="00AC5C9C" w:rsidRPr="003F7A68">
        <w:t xml:space="preserve">, praćenje rasporeda održavanja </w:t>
      </w:r>
      <w:r w:rsidR="00B96400" w:rsidRPr="003F7A68">
        <w:t>i</w:t>
      </w:r>
      <w:r w:rsidR="00AC5C9C" w:rsidRPr="003F7A68">
        <w:t xml:space="preserve"> gener</w:t>
      </w:r>
      <w:r w:rsidR="00B96400" w:rsidRPr="003F7A68">
        <w:t>i</w:t>
      </w:r>
      <w:r w:rsidR="00AC5C9C" w:rsidRPr="003F7A68">
        <w:t xml:space="preserve">sanje </w:t>
      </w:r>
      <w:r w:rsidR="00B96400" w:rsidRPr="003F7A68">
        <w:t>i</w:t>
      </w:r>
      <w:r w:rsidR="00AC5C9C" w:rsidRPr="003F7A68">
        <w:t>zvještaja o uspješnost</w:t>
      </w:r>
      <w:r w:rsidR="00B96400" w:rsidRPr="003F7A68">
        <w:t>i</w:t>
      </w:r>
      <w:r w:rsidR="00AC5C9C" w:rsidRPr="003F7A68">
        <w:t xml:space="preserve"> poslovanja. </w:t>
      </w:r>
      <w:r w:rsidR="00C9692E" w:rsidRPr="003F7A68">
        <w:t xml:space="preserve">Na ovaj način se </w:t>
      </w:r>
      <w:r w:rsidR="00AC5C9C" w:rsidRPr="003F7A68">
        <w:t>pojednostav</w:t>
      </w:r>
      <w:r w:rsidR="00C9692E" w:rsidRPr="003F7A68">
        <w:t>ljuje</w:t>
      </w:r>
      <w:r w:rsidR="00AC5C9C" w:rsidRPr="003F7A68">
        <w:t xml:space="preserve"> process </w:t>
      </w:r>
      <w:r w:rsidR="00B96400" w:rsidRPr="003F7A68">
        <w:t>i</w:t>
      </w:r>
      <w:r w:rsidR="00AC5C9C" w:rsidRPr="003F7A68">
        <w:t>znajmlj</w:t>
      </w:r>
      <w:r w:rsidR="00B96400" w:rsidRPr="003F7A68">
        <w:t>i</w:t>
      </w:r>
      <w:r w:rsidR="00AC5C9C" w:rsidRPr="003F7A68">
        <w:t xml:space="preserve">vanja </w:t>
      </w:r>
      <w:r w:rsidR="00B20852" w:rsidRPr="003F7A68">
        <w:t>transportnih sredstava</w:t>
      </w:r>
      <w:r w:rsidR="00A6698F" w:rsidRPr="003F7A68">
        <w:t xml:space="preserve">, </w:t>
      </w:r>
      <w:r w:rsidR="00AC5C9C" w:rsidRPr="003F7A68">
        <w:t>te poboljšava kor</w:t>
      </w:r>
      <w:r w:rsidR="00B96400" w:rsidRPr="003F7A68">
        <w:t>i</w:t>
      </w:r>
      <w:r w:rsidR="00AC5C9C" w:rsidRPr="003F7A68">
        <w:t>sn</w:t>
      </w:r>
      <w:r w:rsidR="00B96400" w:rsidRPr="003F7A68">
        <w:t>i</w:t>
      </w:r>
      <w:r w:rsidR="00AC5C9C" w:rsidRPr="003F7A68">
        <w:t xml:space="preserve">čko </w:t>
      </w:r>
      <w:r w:rsidR="00B96400" w:rsidRPr="003F7A68">
        <w:t>i</w:t>
      </w:r>
      <w:r w:rsidR="00AC5C9C" w:rsidRPr="003F7A68">
        <w:t>skustvo.Takođe automat</w:t>
      </w:r>
      <w:r w:rsidR="00B96400" w:rsidRPr="003F7A68">
        <w:t>i</w:t>
      </w:r>
      <w:r w:rsidR="00AC5C9C" w:rsidRPr="003F7A68">
        <w:t>z</w:t>
      </w:r>
      <w:r w:rsidR="00C9692E" w:rsidRPr="003F7A68">
        <w:t>ovanje</w:t>
      </w:r>
      <w:r w:rsidR="00AC5C9C" w:rsidRPr="003F7A68">
        <w:t xml:space="preserve"> </w:t>
      </w:r>
      <w:r w:rsidR="00C9692E" w:rsidRPr="003F7A68">
        <w:t>manuelnih</w:t>
      </w:r>
      <w:r w:rsidR="00AC5C9C" w:rsidRPr="003F7A68">
        <w:t xml:space="preserve"> </w:t>
      </w:r>
      <w:r w:rsidR="00C9692E" w:rsidRPr="003F7A68">
        <w:t>operacija</w:t>
      </w:r>
      <w:r w:rsidR="00AC5C9C" w:rsidRPr="003F7A68">
        <w:t xml:space="preserve"> povezan</w:t>
      </w:r>
      <w:r w:rsidR="00C9692E" w:rsidRPr="003F7A68">
        <w:t>ih</w:t>
      </w:r>
      <w:r w:rsidR="00AC5C9C" w:rsidRPr="003F7A68">
        <w:t xml:space="preserve"> s poslom </w:t>
      </w:r>
      <w:r w:rsidR="00B96400" w:rsidRPr="003F7A68">
        <w:t>i</w:t>
      </w:r>
      <w:r w:rsidR="00AC5C9C" w:rsidRPr="003F7A68">
        <w:t>znajmlj</w:t>
      </w:r>
      <w:r w:rsidR="00B96400" w:rsidRPr="003F7A68">
        <w:t>i</w:t>
      </w:r>
      <w:r w:rsidR="00AC5C9C" w:rsidRPr="003F7A68">
        <w:t xml:space="preserve">vanja </w:t>
      </w:r>
      <w:r w:rsidR="00B20852" w:rsidRPr="003F7A68">
        <w:t>prevoznih sredstava</w:t>
      </w:r>
      <w:r w:rsidR="00AC5C9C" w:rsidRPr="003F7A68">
        <w:t>, kao što su</w:t>
      </w:r>
      <w:r w:rsidR="00C9692E" w:rsidRPr="003F7A68">
        <w:t xml:space="preserve"> organizacija i bilježenje</w:t>
      </w:r>
      <w:r w:rsidR="00AC5C9C" w:rsidRPr="003F7A68">
        <w:t xml:space="preserve"> rezervac</w:t>
      </w:r>
      <w:r w:rsidR="00B96400" w:rsidRPr="003F7A68">
        <w:t>i</w:t>
      </w:r>
      <w:r w:rsidR="00AC5C9C" w:rsidRPr="003F7A68">
        <w:t>j</w:t>
      </w:r>
      <w:r w:rsidR="00C9692E" w:rsidRPr="003F7A68">
        <w:t>a</w:t>
      </w:r>
      <w:r w:rsidR="00AC5C9C" w:rsidRPr="003F7A68">
        <w:t xml:space="preserve"> </w:t>
      </w:r>
      <w:r w:rsidR="00B96400" w:rsidRPr="003F7A68">
        <w:t>i</w:t>
      </w:r>
      <w:r w:rsidR="00AC5C9C" w:rsidRPr="003F7A68">
        <w:t xml:space="preserve"> raspored</w:t>
      </w:r>
      <w:r w:rsidR="00C9692E" w:rsidRPr="003F7A68">
        <w:t>a</w:t>
      </w:r>
      <w:r w:rsidR="00AC5C9C" w:rsidRPr="003F7A68">
        <w:t>, smanjuj</w:t>
      </w:r>
      <w:r w:rsidR="00C9692E" w:rsidRPr="003F7A68">
        <w:t>e</w:t>
      </w:r>
      <w:r w:rsidR="00AC5C9C" w:rsidRPr="003F7A68">
        <w:t xml:space="preserve"> r</w:t>
      </w:r>
      <w:r w:rsidR="00B96400" w:rsidRPr="003F7A68">
        <w:t>i</w:t>
      </w:r>
      <w:r w:rsidR="00AC5C9C" w:rsidRPr="003F7A68">
        <w:t>z</w:t>
      </w:r>
      <w:r w:rsidR="00B96400" w:rsidRPr="003F7A68">
        <w:t>i</w:t>
      </w:r>
      <w:r w:rsidR="00AC5C9C" w:rsidRPr="003F7A68">
        <w:t xml:space="preserve">k od grešaka </w:t>
      </w:r>
      <w:r w:rsidR="00B96400" w:rsidRPr="003F7A68">
        <w:t>i</w:t>
      </w:r>
      <w:r w:rsidR="00AC5C9C" w:rsidRPr="003F7A68">
        <w:t xml:space="preserve"> kašnjenja. Apl</w:t>
      </w:r>
      <w:r w:rsidR="00B96400" w:rsidRPr="003F7A68">
        <w:t>i</w:t>
      </w:r>
      <w:r w:rsidR="00AC5C9C" w:rsidRPr="003F7A68">
        <w:t>kac</w:t>
      </w:r>
      <w:r w:rsidR="00B96400" w:rsidRPr="003F7A68">
        <w:t>i</w:t>
      </w:r>
      <w:r w:rsidR="00AC5C9C" w:rsidRPr="003F7A68">
        <w:t xml:space="preserve">ja takođe pruža podatke </w:t>
      </w:r>
      <w:r w:rsidR="00C9692E" w:rsidRPr="003F7A68">
        <w:t>i</w:t>
      </w:r>
      <w:r w:rsidR="00AC5C9C" w:rsidRPr="003F7A68">
        <w:t xml:space="preserve"> anal</w:t>
      </w:r>
      <w:r w:rsidR="00B96400" w:rsidRPr="003F7A68">
        <w:t>i</w:t>
      </w:r>
      <w:r w:rsidR="00AC5C9C" w:rsidRPr="003F7A68">
        <w:t>t</w:t>
      </w:r>
      <w:r w:rsidR="00B96400" w:rsidRPr="003F7A68">
        <w:t>i</w:t>
      </w:r>
      <w:r w:rsidR="00AC5C9C" w:rsidRPr="003F7A68">
        <w:t>ku u stvarnom vremenu</w:t>
      </w:r>
      <w:r w:rsidR="00C9692E" w:rsidRPr="003F7A68">
        <w:t xml:space="preserve">, čime </w:t>
      </w:r>
      <w:r w:rsidR="00AC5C9C" w:rsidRPr="003F7A68">
        <w:t>agenc</w:t>
      </w:r>
      <w:r w:rsidR="00B96400" w:rsidRPr="003F7A68">
        <w:t>i</w:t>
      </w:r>
      <w:r w:rsidR="00AC5C9C" w:rsidRPr="003F7A68">
        <w:t xml:space="preserve">jama </w:t>
      </w:r>
      <w:r w:rsidR="00C9692E" w:rsidRPr="003F7A68">
        <w:t xml:space="preserve">daje </w:t>
      </w:r>
      <w:r w:rsidR="00AC5C9C" w:rsidRPr="003F7A68">
        <w:t>mogućnost donošenja odluka o c</w:t>
      </w:r>
      <w:r w:rsidR="00B96400" w:rsidRPr="003F7A68">
        <w:t>i</w:t>
      </w:r>
      <w:r w:rsidR="00AC5C9C" w:rsidRPr="003F7A68">
        <w:t>jenama,</w:t>
      </w:r>
      <w:r w:rsidR="00C9692E" w:rsidRPr="003F7A68">
        <w:t xml:space="preserve"> </w:t>
      </w:r>
      <w:r w:rsidR="00AC5C9C" w:rsidRPr="003F7A68">
        <w:t>upravljanju vozn</w:t>
      </w:r>
      <w:r w:rsidR="00C9692E" w:rsidRPr="003F7A68">
        <w:t>im</w:t>
      </w:r>
      <w:r w:rsidR="00AC5C9C" w:rsidRPr="003F7A68">
        <w:t xml:space="preserve"> park</w:t>
      </w:r>
      <w:r w:rsidR="00C9692E" w:rsidRPr="003F7A68">
        <w:t>om</w:t>
      </w:r>
      <w:r w:rsidR="00AC5C9C" w:rsidRPr="003F7A68">
        <w:t xml:space="preserve"> </w:t>
      </w:r>
      <w:r w:rsidR="00C9692E" w:rsidRPr="003F7A68">
        <w:t>i</w:t>
      </w:r>
      <w:r w:rsidR="00AC5C9C" w:rsidRPr="003F7A68">
        <w:t xml:space="preserve"> market</w:t>
      </w:r>
      <w:r w:rsidR="00B96400" w:rsidRPr="003F7A68">
        <w:t>i</w:t>
      </w:r>
      <w:r w:rsidR="00AC5C9C" w:rsidRPr="003F7A68">
        <w:t>nšk</w:t>
      </w:r>
      <w:r w:rsidR="00B96400" w:rsidRPr="003F7A68">
        <w:t>i</w:t>
      </w:r>
      <w:r w:rsidR="00AC5C9C" w:rsidRPr="003F7A68">
        <w:t>m strateg</w:t>
      </w:r>
      <w:r w:rsidR="00B96400" w:rsidRPr="003F7A68">
        <w:t>i</w:t>
      </w:r>
      <w:r w:rsidR="00AC5C9C" w:rsidRPr="003F7A68">
        <w:t>jama u c</w:t>
      </w:r>
      <w:r w:rsidR="00B96400" w:rsidRPr="003F7A68">
        <w:t>i</w:t>
      </w:r>
      <w:r w:rsidR="00AC5C9C" w:rsidRPr="003F7A68">
        <w:t>lju opt</w:t>
      </w:r>
      <w:r w:rsidR="00B96400" w:rsidRPr="003F7A68">
        <w:t>i</w:t>
      </w:r>
      <w:r w:rsidR="00AC5C9C" w:rsidRPr="003F7A68">
        <w:t>m</w:t>
      </w:r>
      <w:r w:rsidR="00B96400" w:rsidRPr="003F7A68">
        <w:t>i</w:t>
      </w:r>
      <w:r w:rsidR="00AC5C9C" w:rsidRPr="003F7A68">
        <w:t>zac</w:t>
      </w:r>
      <w:r w:rsidR="00B96400" w:rsidRPr="003F7A68">
        <w:t>i</w:t>
      </w:r>
      <w:r w:rsidR="00AC5C9C" w:rsidRPr="003F7A68">
        <w:t xml:space="preserve">je poslovanja </w:t>
      </w:r>
      <w:r w:rsidR="00C9692E" w:rsidRPr="003F7A68">
        <w:t>i</w:t>
      </w:r>
      <w:r w:rsidR="00AC5C9C" w:rsidRPr="003F7A68">
        <w:t xml:space="preserve"> povećanj</w:t>
      </w:r>
      <w:r w:rsidR="00C9692E" w:rsidRPr="003F7A68">
        <w:t>a</w:t>
      </w:r>
      <w:r w:rsidR="00AC5C9C" w:rsidRPr="003F7A68">
        <w:t xml:space="preserve"> pr</w:t>
      </w:r>
      <w:r w:rsidR="00B96400" w:rsidRPr="003F7A68">
        <w:t>i</w:t>
      </w:r>
      <w:r w:rsidR="00BB7432" w:rsidRPr="003F7A68">
        <w:t>hoda,što će prouzrokovati</w:t>
      </w:r>
      <w:r w:rsidR="00AC5C9C" w:rsidRPr="003F7A68">
        <w:t xml:space="preserve"> da agenc</w:t>
      </w:r>
      <w:r w:rsidR="00B96400" w:rsidRPr="003F7A68">
        <w:t>i</w:t>
      </w:r>
      <w:r w:rsidR="00AC5C9C" w:rsidRPr="003F7A68">
        <w:t>ja postane konkurentn</w:t>
      </w:r>
      <w:r w:rsidR="00B96400" w:rsidRPr="003F7A68">
        <w:t>i</w:t>
      </w:r>
      <w:r w:rsidR="00AC5C9C" w:rsidRPr="003F7A68">
        <w:t xml:space="preserve">ja </w:t>
      </w:r>
      <w:r w:rsidR="00C9692E" w:rsidRPr="003F7A68">
        <w:t>i</w:t>
      </w:r>
      <w:r w:rsidR="00AC5C9C" w:rsidRPr="003F7A68">
        <w:t xml:space="preserve"> uspješn</w:t>
      </w:r>
      <w:r w:rsidR="00B96400" w:rsidRPr="003F7A68">
        <w:t>i</w:t>
      </w:r>
      <w:r w:rsidR="00AC5C9C" w:rsidRPr="003F7A68">
        <w:t>ja na trž</w:t>
      </w:r>
      <w:r w:rsidR="00B96400" w:rsidRPr="003F7A68">
        <w:t>i</w:t>
      </w:r>
      <w:r w:rsidR="00AC5C9C" w:rsidRPr="003F7A68">
        <w:t>štu.</w:t>
      </w:r>
    </w:p>
    <w:p w14:paraId="12221492" w14:textId="77777777" w:rsidR="007868B2" w:rsidRPr="003F7A68" w:rsidRDefault="007868B2">
      <w:pPr>
        <w:widowControl/>
        <w:spacing w:line="240" w:lineRule="auto"/>
      </w:pPr>
      <w:r w:rsidRPr="003F7A68">
        <w:br w:type="page"/>
      </w:r>
    </w:p>
    <w:p w14:paraId="590B840E" w14:textId="77777777" w:rsidR="007868B2" w:rsidRPr="003F7A68" w:rsidRDefault="007868B2" w:rsidP="00AC5C9C"/>
    <w:p w14:paraId="1D131119" w14:textId="77777777" w:rsidR="00874A27" w:rsidRPr="003F7A68" w:rsidRDefault="00B96400">
      <w:pPr>
        <w:pStyle w:val="Heading2"/>
        <w:rPr>
          <w:rFonts w:ascii="Times New Roman" w:hAnsi="Times New Roman"/>
        </w:rPr>
      </w:pPr>
      <w:bookmarkStart w:id="25" w:name="_Toc137540495"/>
      <w:r w:rsidRPr="003F7A68">
        <w:rPr>
          <w:rFonts w:ascii="Times New Roman" w:hAnsi="Times New Roman"/>
        </w:rPr>
        <w:t>I</w:t>
      </w:r>
      <w:r w:rsidR="002E5C51" w:rsidRPr="003F7A68">
        <w:rPr>
          <w:rFonts w:ascii="Times New Roman" w:hAnsi="Times New Roman"/>
        </w:rPr>
        <w:t>znošenje problema</w:t>
      </w:r>
      <w:bookmarkEnd w:id="25"/>
    </w:p>
    <w:p w14:paraId="7F83B0A3" w14:textId="77777777" w:rsidR="00874A27" w:rsidRPr="003F7A68" w:rsidRDefault="00874A27" w:rsidP="00EC007A">
      <w:pPr>
        <w:pStyle w:val="InfoBlue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7868B2" w:rsidRPr="003F7A68" w14:paraId="152B9F3B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A1C6522" w14:textId="6E379598" w:rsidR="007868B2" w:rsidRPr="003F7A68" w:rsidRDefault="007868B2" w:rsidP="007868B2">
            <w:pPr>
              <w:pStyle w:val="BodyText"/>
              <w:keepNext/>
              <w:ind w:left="72"/>
            </w:pPr>
            <w:r w:rsidRPr="003F7A68">
              <w:t>Problem je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F413F71" w14:textId="4DE2100E" w:rsidR="007868B2" w:rsidRPr="003F7A68" w:rsidRDefault="007868B2" w:rsidP="002247EC">
            <w:pPr>
              <w:pStyle w:val="InfoBlue"/>
            </w:pPr>
            <w:r w:rsidRPr="003F7A68">
              <w:t xml:space="preserve">ručni proces upravljanja, organizacije i operativnog rada iz nadležnosti usluga iznajmljivanja </w:t>
            </w:r>
            <w:r w:rsidR="002247EC">
              <w:t>prevoznih sredstava</w:t>
            </w:r>
            <w:r w:rsidRPr="003F7A68">
              <w:t xml:space="preserve"> sa pratećim servisima (npr. prodaja starih korištenih </w:t>
            </w:r>
            <w:r w:rsidR="002247EC">
              <w:t>prevoznih sredstava</w:t>
            </w:r>
            <w:r w:rsidRPr="003F7A68">
              <w:t xml:space="preserve">, evidencija renatnja </w:t>
            </w:r>
            <w:r w:rsidR="002247EC">
              <w:t>prevoznih sredstava</w:t>
            </w:r>
            <w:r w:rsidRPr="003F7A68">
              <w:t>, itd.).</w:t>
            </w:r>
          </w:p>
        </w:tc>
      </w:tr>
      <w:tr w:rsidR="00874A27" w:rsidRPr="003F7A68" w14:paraId="0DDCC4CA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588515B" w14:textId="75080A8D" w:rsidR="00874A27" w:rsidRPr="003F7A68" w:rsidRDefault="007868B2">
            <w:pPr>
              <w:pStyle w:val="BodyText"/>
              <w:keepNext/>
              <w:ind w:left="72"/>
            </w:pPr>
            <w:r w:rsidRPr="003F7A68">
              <w:rPr>
                <w:lang w:val="sr-Latn-BA"/>
              </w:rPr>
              <w:t>Što utiče na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9A5EF5F" w14:textId="768B2F0E" w:rsidR="00874A27" w:rsidRPr="003F7A68" w:rsidRDefault="007868B2" w:rsidP="002247EC">
            <w:pPr>
              <w:pStyle w:val="InfoBlue"/>
            </w:pPr>
            <w:r w:rsidRPr="003F7A68">
              <w:t>z</w:t>
            </w:r>
            <w:r w:rsidR="00C25813" w:rsidRPr="003F7A68">
              <w:t>aposlene u agenc</w:t>
            </w:r>
            <w:r w:rsidR="00B96400" w:rsidRPr="003F7A68">
              <w:t>i</w:t>
            </w:r>
            <w:r w:rsidR="00C25813" w:rsidRPr="003F7A68">
              <w:t>j</w:t>
            </w:r>
            <w:r w:rsidR="00B96400" w:rsidRPr="003F7A68">
              <w:t>i</w:t>
            </w:r>
            <w:r w:rsidR="00C25813" w:rsidRPr="003F7A68">
              <w:t xml:space="preserve"> za rentanje </w:t>
            </w:r>
            <w:r w:rsidR="002247EC">
              <w:t>prevoznih sredstava</w:t>
            </w:r>
            <w:r w:rsidR="00B50273" w:rsidRPr="003F7A68">
              <w:t xml:space="preserve"> </w:t>
            </w:r>
            <w:r w:rsidR="00B96400" w:rsidRPr="003F7A68">
              <w:t>i</w:t>
            </w:r>
            <w:r w:rsidR="00B50273" w:rsidRPr="003F7A68">
              <w:t xml:space="preserve"> </w:t>
            </w:r>
            <w:r w:rsidR="000B2924" w:rsidRPr="003F7A68">
              <w:t>zainteresovana fizička i pravna lica</w:t>
            </w:r>
          </w:p>
        </w:tc>
      </w:tr>
      <w:tr w:rsidR="00874A27" w:rsidRPr="003F7A68" w14:paraId="75813768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976327A" w14:textId="08A86B77" w:rsidR="00874A27" w:rsidRPr="003F7A68" w:rsidRDefault="007868B2">
            <w:pPr>
              <w:pStyle w:val="BodyText"/>
              <w:keepNext/>
              <w:ind w:left="72"/>
            </w:pPr>
            <w:r w:rsidRPr="003F7A68">
              <w:t>To dovodi do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7B5BE4" w14:textId="3BEFC891" w:rsidR="00874A27" w:rsidRPr="003F7A68" w:rsidRDefault="007868B2" w:rsidP="002247EC">
            <w:pPr>
              <w:pStyle w:val="InfoBlue"/>
            </w:pPr>
            <w:r w:rsidRPr="003F7A68">
              <w:t>s</w:t>
            </w:r>
            <w:r w:rsidR="00B50273" w:rsidRPr="003F7A68">
              <w:t>por</w:t>
            </w:r>
            <w:r w:rsidRPr="003F7A68">
              <w:t>og</w:t>
            </w:r>
            <w:r w:rsidR="00B50273" w:rsidRPr="003F7A68">
              <w:t xml:space="preserve"> </w:t>
            </w:r>
            <w:r w:rsidR="00B96400" w:rsidRPr="003F7A68">
              <w:t>i</w:t>
            </w:r>
            <w:r w:rsidR="00B50273" w:rsidRPr="003F7A68">
              <w:t xml:space="preserve"> nepouzdan</w:t>
            </w:r>
            <w:r w:rsidRPr="003F7A68">
              <w:t>og</w:t>
            </w:r>
            <w:r w:rsidR="00B50273" w:rsidRPr="003F7A68">
              <w:t xml:space="preserve"> proces</w:t>
            </w:r>
            <w:r w:rsidRPr="003F7A68">
              <w:t>a</w:t>
            </w:r>
            <w:r w:rsidR="00B50273" w:rsidRPr="003F7A68">
              <w:t xml:space="preserve"> </w:t>
            </w:r>
            <w:r w:rsidR="00B96400" w:rsidRPr="003F7A68">
              <w:t>i</w:t>
            </w:r>
            <w:r w:rsidR="00B50273" w:rsidRPr="003F7A68">
              <w:t>znajmlj</w:t>
            </w:r>
            <w:r w:rsidR="00B96400" w:rsidRPr="003F7A68">
              <w:t>i</w:t>
            </w:r>
            <w:r w:rsidR="00B50273" w:rsidRPr="003F7A68">
              <w:t xml:space="preserve">vanja </w:t>
            </w:r>
            <w:r w:rsidR="002247EC">
              <w:t>prevoznih sredstava</w:t>
            </w:r>
            <w:r w:rsidRPr="003F7A68">
              <w:t>.</w:t>
            </w:r>
          </w:p>
        </w:tc>
      </w:tr>
      <w:tr w:rsidR="00874A27" w:rsidRPr="003F7A68" w14:paraId="5835869B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9377B1A" w14:textId="77777777" w:rsidR="00874A27" w:rsidRPr="003F7A68" w:rsidRDefault="00C25813">
            <w:pPr>
              <w:pStyle w:val="BodyText"/>
              <w:ind w:left="72"/>
            </w:pPr>
            <w:r w:rsidRPr="003F7A68">
              <w:rPr>
                <w:lang w:val="sr-Latn-BA"/>
              </w:rPr>
              <w:t>Uspješno rješenje b</w:t>
            </w:r>
            <w:r w:rsidR="00B96400" w:rsidRPr="003F7A68">
              <w:rPr>
                <w:lang w:val="sr-Latn-BA"/>
              </w:rPr>
              <w:t>i</w:t>
            </w:r>
            <w:r w:rsidRPr="003F7A68">
              <w:rPr>
                <w:lang w:val="sr-Latn-BA"/>
              </w:rPr>
              <w:t xml:space="preserve"> b</w:t>
            </w:r>
            <w:r w:rsidR="00B96400" w:rsidRPr="003F7A68">
              <w:rPr>
                <w:lang w:val="sr-Latn-BA"/>
              </w:rPr>
              <w:t>i</w:t>
            </w:r>
            <w:r w:rsidRPr="003F7A68">
              <w:rPr>
                <w:lang w:val="sr-Latn-BA"/>
              </w:rPr>
              <w:t>lo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7A8B0E" w14:textId="6830A2CA" w:rsidR="00874A27" w:rsidRPr="003F7A68" w:rsidRDefault="00E47C51" w:rsidP="002247EC">
            <w:pPr>
              <w:pStyle w:val="InfoBlue"/>
            </w:pPr>
            <w:r w:rsidRPr="003F7A68">
              <w:t>informacioni</w:t>
            </w:r>
            <w:r w:rsidR="00B50273" w:rsidRPr="003F7A68">
              <w:t xml:space="preserve"> s</w:t>
            </w:r>
            <w:r w:rsidR="00B96400" w:rsidRPr="003F7A68">
              <w:t>i</w:t>
            </w:r>
            <w:r w:rsidR="00B50273" w:rsidRPr="003F7A68">
              <w:t xml:space="preserve">stem za upravljanje procesom </w:t>
            </w:r>
            <w:r w:rsidR="00B96400" w:rsidRPr="003F7A68">
              <w:t>i</w:t>
            </w:r>
            <w:r w:rsidR="00B50273" w:rsidRPr="003F7A68">
              <w:t>znajmlj</w:t>
            </w:r>
            <w:r w:rsidR="00B96400" w:rsidRPr="003F7A68">
              <w:t>i</w:t>
            </w:r>
            <w:r w:rsidR="00B50273" w:rsidRPr="003F7A68">
              <w:t xml:space="preserve">vanja </w:t>
            </w:r>
            <w:r w:rsidR="002247EC">
              <w:t>prevoznih sredstava</w:t>
            </w:r>
            <w:r w:rsidRPr="003F7A68">
              <w:t xml:space="preserve"> koji povećava njegovu efikasnost</w:t>
            </w:r>
            <w:r w:rsidR="00B50273" w:rsidRPr="003F7A68">
              <w:t xml:space="preserve">, od samog zahtjeva za </w:t>
            </w:r>
            <w:r w:rsidR="00B96400" w:rsidRPr="003F7A68">
              <w:t>i</w:t>
            </w:r>
            <w:r w:rsidR="00B50273" w:rsidRPr="003F7A68">
              <w:t>znajmlj</w:t>
            </w:r>
            <w:r w:rsidR="00B96400" w:rsidRPr="003F7A68">
              <w:t>i</w:t>
            </w:r>
            <w:r w:rsidR="00B50273" w:rsidRPr="003F7A68">
              <w:t>vanjem do menadžmenta voznog parka</w:t>
            </w:r>
            <w:r w:rsidR="007868B2" w:rsidRPr="003F7A68">
              <w:t xml:space="preserve"> sa svim pratećim servisima</w:t>
            </w:r>
            <w:r w:rsidRPr="003F7A68">
              <w:t>.</w:t>
            </w:r>
          </w:p>
        </w:tc>
      </w:tr>
    </w:tbl>
    <w:p w14:paraId="1879BF14" w14:textId="78914950" w:rsidR="00874A27" w:rsidRPr="003F7A68" w:rsidRDefault="00C25813" w:rsidP="00C25813">
      <w:pPr>
        <w:pStyle w:val="Heading2"/>
        <w:rPr>
          <w:rFonts w:ascii="Times New Roman" w:hAnsi="Times New Roman"/>
        </w:rPr>
      </w:pPr>
      <w:bookmarkStart w:id="26" w:name="_Toc37629584"/>
      <w:bookmarkStart w:id="27" w:name="_Toc137540496"/>
      <w:r w:rsidRPr="003F7A68">
        <w:rPr>
          <w:rFonts w:ascii="Times New Roman" w:hAnsi="Times New Roman"/>
          <w:lang w:val="sr-Latn-BA"/>
        </w:rPr>
        <w:t xml:space="preserve">Namjena </w:t>
      </w:r>
      <w:bookmarkEnd w:id="26"/>
      <w:r w:rsidR="007868B2" w:rsidRPr="003F7A68">
        <w:rPr>
          <w:rFonts w:ascii="Times New Roman" w:hAnsi="Times New Roman"/>
          <w:lang w:val="sr-Latn-BA"/>
        </w:rPr>
        <w:t>rješenja</w:t>
      </w:r>
      <w:bookmarkEnd w:id="27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874A27" w:rsidRPr="003F7A68" w14:paraId="3654DE08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1A422C8" w14:textId="77777777" w:rsidR="00874A27" w:rsidRPr="003F7A68" w:rsidRDefault="00C25813">
            <w:pPr>
              <w:pStyle w:val="BodyText"/>
              <w:keepNext/>
              <w:ind w:left="72"/>
            </w:pPr>
            <w:r w:rsidRPr="003F7A68">
              <w:t>Za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D71531" w14:textId="56865A00" w:rsidR="00874A27" w:rsidRPr="003F7A68" w:rsidRDefault="00A66F56" w:rsidP="002247EC">
            <w:pPr>
              <w:pStyle w:val="InfoBlue"/>
            </w:pPr>
            <w:r w:rsidRPr="003F7A68">
              <w:t xml:space="preserve">agencije koje se bave uslugama iznajmljivanja </w:t>
            </w:r>
            <w:r w:rsidR="002247EC">
              <w:t>prevoznih sredstava</w:t>
            </w:r>
            <w:r w:rsidRPr="003F7A68">
              <w:t xml:space="preserve"> i njihove zaposlene kao</w:t>
            </w:r>
            <w:r w:rsidR="00B50273" w:rsidRPr="003F7A68">
              <w:t xml:space="preserve"> </w:t>
            </w:r>
            <w:r w:rsidR="00B96400" w:rsidRPr="003F7A68">
              <w:t>i</w:t>
            </w:r>
            <w:r w:rsidR="00B50273" w:rsidRPr="003F7A68">
              <w:t xml:space="preserve"> </w:t>
            </w:r>
            <w:r w:rsidR="000B2924" w:rsidRPr="003F7A68">
              <w:t>zainteresovana fizička i pravna lica</w:t>
            </w:r>
          </w:p>
        </w:tc>
      </w:tr>
      <w:tr w:rsidR="00874A27" w:rsidRPr="003F7A68" w14:paraId="6CE117B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0D69B97" w14:textId="77777777" w:rsidR="00874A27" w:rsidRPr="003F7A68" w:rsidRDefault="00C25813">
            <w:pPr>
              <w:pStyle w:val="BodyText"/>
              <w:keepNext/>
              <w:ind w:left="72"/>
            </w:pPr>
            <w:r w:rsidRPr="003F7A68">
              <w:t>Koj</w:t>
            </w:r>
            <w:r w:rsidR="00B96400" w:rsidRPr="003F7A68">
              <w:t>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1BE304" w14:textId="7C86E69B" w:rsidR="00874A27" w:rsidRPr="003F7A68" w:rsidRDefault="00A66F56" w:rsidP="00EC007A">
            <w:pPr>
              <w:pStyle w:val="InfoBlue"/>
            </w:pPr>
            <w:r w:rsidRPr="003F7A68">
              <w:t>u</w:t>
            </w:r>
            <w:r w:rsidR="00C25813" w:rsidRPr="003F7A68">
              <w:t>pravljaju</w:t>
            </w:r>
            <w:r w:rsidRPr="003F7A68">
              <w:t xml:space="preserve"> procesima</w:t>
            </w:r>
            <w:r w:rsidR="00C25813" w:rsidRPr="003F7A68">
              <w:t xml:space="preserve"> </w:t>
            </w:r>
            <w:r w:rsidR="00643F94" w:rsidRPr="003F7A68">
              <w:t xml:space="preserve">i organizuju </w:t>
            </w:r>
            <w:r w:rsidR="00C25813" w:rsidRPr="003F7A68">
              <w:t>uslug</w:t>
            </w:r>
            <w:r w:rsidR="00643F94" w:rsidRPr="003F7A68">
              <w:t>e koje pruža agencija ili potražuju te usluge.</w:t>
            </w:r>
          </w:p>
        </w:tc>
      </w:tr>
      <w:tr w:rsidR="00874A27" w:rsidRPr="003F7A68" w14:paraId="0A5C8BB5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25702A0" w14:textId="330E3850" w:rsidR="00874A27" w:rsidRPr="003F7A68" w:rsidRDefault="00643F94">
            <w:pPr>
              <w:pStyle w:val="BodyText"/>
              <w:keepNext/>
              <w:ind w:left="72"/>
            </w:pPr>
            <w:r w:rsidRPr="003F7A68">
              <w:t>RACIS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F0C6A73" w14:textId="500E7185" w:rsidR="00874A27" w:rsidRPr="003F7A68" w:rsidRDefault="003A1383" w:rsidP="00EC007A">
            <w:pPr>
              <w:pStyle w:val="InfoBlue"/>
            </w:pPr>
            <w:r w:rsidRPr="003F7A68">
              <w:t xml:space="preserve"> </w:t>
            </w:r>
            <w:r w:rsidR="00643F94" w:rsidRPr="003F7A68">
              <w:t>je</w:t>
            </w:r>
            <w:r w:rsidR="00C25813" w:rsidRPr="003F7A68">
              <w:t xml:space="preserve"> </w:t>
            </w:r>
            <w:r w:rsidR="00643F94" w:rsidRPr="003F7A68">
              <w:t xml:space="preserve">računarski </w:t>
            </w:r>
            <w:r w:rsidR="00B96400" w:rsidRPr="003F7A68">
              <w:t>i</w:t>
            </w:r>
            <w:r w:rsidR="00C25813" w:rsidRPr="003F7A68">
              <w:t>nformac</w:t>
            </w:r>
            <w:r w:rsidR="00B96400" w:rsidRPr="003F7A68">
              <w:t>i</w:t>
            </w:r>
            <w:r w:rsidR="00C25813" w:rsidRPr="003F7A68">
              <w:t>on</w:t>
            </w:r>
            <w:r w:rsidR="00B96400" w:rsidRPr="003F7A68">
              <w:t>i</w:t>
            </w:r>
            <w:r w:rsidR="00C25813" w:rsidRPr="003F7A68">
              <w:t xml:space="preserve"> s</w:t>
            </w:r>
            <w:r w:rsidR="00B96400" w:rsidRPr="003F7A68">
              <w:t>i</w:t>
            </w:r>
            <w:r w:rsidR="00C25813" w:rsidRPr="003F7A68">
              <w:t>stem</w:t>
            </w:r>
          </w:p>
        </w:tc>
      </w:tr>
      <w:tr w:rsidR="00874A27" w:rsidRPr="003F7A68" w14:paraId="3343D173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B684EA3" w14:textId="2ABF2B0E" w:rsidR="00874A27" w:rsidRPr="003F7A68" w:rsidRDefault="0030470B">
            <w:pPr>
              <w:pStyle w:val="BodyText"/>
              <w:keepNext/>
              <w:ind w:left="72"/>
            </w:pPr>
            <w:r w:rsidRPr="003F7A68">
              <w:t>Koj</w:t>
            </w:r>
            <w:r w:rsidR="00643F94" w:rsidRPr="003F7A68">
              <w:t>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9D7951" w14:textId="12B5D299" w:rsidR="00874A27" w:rsidRPr="003F7A68" w:rsidRDefault="00643F94" w:rsidP="002247EC">
            <w:pPr>
              <w:pStyle w:val="InfoBlue"/>
            </w:pPr>
            <w:r w:rsidRPr="003F7A68">
              <w:t>o</w:t>
            </w:r>
            <w:r w:rsidR="0030470B" w:rsidRPr="003F7A68">
              <w:t xml:space="preserve">mogućava </w:t>
            </w:r>
            <w:r w:rsidR="00B50273" w:rsidRPr="003F7A68">
              <w:t>jednostavn</w:t>
            </w:r>
            <w:r w:rsidRPr="003F7A68">
              <w:t>o</w:t>
            </w:r>
            <w:r w:rsidR="00B50273" w:rsidRPr="003F7A68">
              <w:t xml:space="preserve"> </w:t>
            </w:r>
            <w:r w:rsidR="00B96400" w:rsidRPr="003F7A68">
              <w:t>i</w:t>
            </w:r>
            <w:r w:rsidR="00B50273" w:rsidRPr="003F7A68">
              <w:t xml:space="preserve"> ef</w:t>
            </w:r>
            <w:r w:rsidR="00B96400" w:rsidRPr="003F7A68">
              <w:t>i</w:t>
            </w:r>
            <w:r w:rsidR="00B50273" w:rsidRPr="003F7A68">
              <w:t>kasn</w:t>
            </w:r>
            <w:r w:rsidRPr="003F7A68">
              <w:t>o</w:t>
            </w:r>
            <w:r w:rsidR="00B50273" w:rsidRPr="003F7A68">
              <w:t xml:space="preserve"> </w:t>
            </w:r>
            <w:r w:rsidRPr="003F7A68">
              <w:t xml:space="preserve">upravljanje procesom iznajmljivanja </w:t>
            </w:r>
            <w:r w:rsidR="002247EC">
              <w:t>prevoznih sredstava</w:t>
            </w:r>
            <w:r w:rsidRPr="003F7A68">
              <w:t>, od samog zahtjeva za iznajmljivanjem do menadžmenta voznog parka sa svim pratećim servisima.</w:t>
            </w:r>
          </w:p>
        </w:tc>
      </w:tr>
      <w:tr w:rsidR="00874A27" w:rsidRPr="003F7A68" w14:paraId="2540DE1E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BC6E505" w14:textId="77777777" w:rsidR="00874A27" w:rsidRPr="003F7A68" w:rsidRDefault="0030470B">
            <w:pPr>
              <w:pStyle w:val="BodyText"/>
              <w:keepNext/>
              <w:ind w:left="72"/>
            </w:pPr>
            <w:r w:rsidRPr="003F7A68">
              <w:t>Za razl</w:t>
            </w:r>
            <w:r w:rsidR="00B96400" w:rsidRPr="003F7A68">
              <w:t>i</w:t>
            </w:r>
            <w:r w:rsidRPr="003F7A68">
              <w:t>ku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4CCC28" w14:textId="1039D72A" w:rsidR="00874A27" w:rsidRPr="003F7A68" w:rsidRDefault="00643F94" w:rsidP="00EC007A">
            <w:pPr>
              <w:pStyle w:val="InfoBlue"/>
            </w:pPr>
            <w:r w:rsidRPr="003F7A68">
              <w:t>od ručnog upravljanja ovakvim servisima,</w:t>
            </w:r>
          </w:p>
        </w:tc>
      </w:tr>
      <w:tr w:rsidR="00643F94" w:rsidRPr="003F7A68" w14:paraId="1F742CAB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4495F898" w14:textId="10D681AF" w:rsidR="00643F94" w:rsidRPr="003F7A68" w:rsidRDefault="00643F94" w:rsidP="00643F94">
            <w:pPr>
              <w:pStyle w:val="BodyText"/>
              <w:ind w:left="72"/>
            </w:pPr>
            <w:r w:rsidRPr="003F7A68">
              <w:t>naš proizvod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A202D3C" w14:textId="5DA46302" w:rsidR="00643F94" w:rsidRPr="003F7A68" w:rsidRDefault="00643F94" w:rsidP="002247EC">
            <w:pPr>
              <w:pStyle w:val="InfoBlue"/>
            </w:pPr>
            <w:r w:rsidRPr="003F7A68">
              <w:t xml:space="preserve">pruža jednostavan i funkcionalan način za upravljanje agencijom za iznajmljivanje </w:t>
            </w:r>
            <w:r w:rsidR="002247EC">
              <w:t>prevoznih sredstava</w:t>
            </w:r>
            <w:r w:rsidRPr="003F7A68">
              <w:t xml:space="preserve"> za sve zaposlene i klijente.</w:t>
            </w:r>
          </w:p>
        </w:tc>
      </w:tr>
    </w:tbl>
    <w:p w14:paraId="46E255BE" w14:textId="77777777" w:rsidR="0030470B" w:rsidRPr="003F7A68" w:rsidRDefault="0030470B" w:rsidP="0030470B">
      <w:pPr>
        <w:pStyle w:val="Heading1"/>
        <w:rPr>
          <w:rFonts w:ascii="Times New Roman" w:hAnsi="Times New Roman"/>
          <w:lang w:val="sr-Latn-BA"/>
        </w:rPr>
      </w:pPr>
      <w:bookmarkStart w:id="28" w:name="_Toc37629585"/>
      <w:bookmarkStart w:id="29" w:name="_Toc436203381"/>
      <w:bookmarkStart w:id="30" w:name="_Toc137540497"/>
      <w:r w:rsidRPr="003F7A68">
        <w:rPr>
          <w:rFonts w:ascii="Times New Roman" w:hAnsi="Times New Roman"/>
          <w:lang w:val="sr-Latn-BA"/>
        </w:rPr>
        <w:t>Op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 xml:space="preserve">s 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nteresn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h grupa</w:t>
      </w:r>
      <w:bookmarkEnd w:id="28"/>
      <w:bookmarkEnd w:id="30"/>
    </w:p>
    <w:p w14:paraId="740027A5" w14:textId="13F915D1" w:rsidR="00874A27" w:rsidRPr="003F7A68" w:rsidRDefault="00A105F8">
      <w:pPr>
        <w:pStyle w:val="Heading2"/>
        <w:widowControl/>
        <w:rPr>
          <w:rFonts w:ascii="Times New Roman" w:hAnsi="Times New Roman"/>
        </w:rPr>
      </w:pPr>
      <w:bookmarkStart w:id="31" w:name="_Toc137540498"/>
      <w:r w:rsidRPr="003F7A68">
        <w:rPr>
          <w:rFonts w:ascii="Times New Roman" w:hAnsi="Times New Roman"/>
        </w:rPr>
        <w:t>Demografija tržišta</w:t>
      </w:r>
      <w:bookmarkEnd w:id="31"/>
    </w:p>
    <w:p w14:paraId="55C6B769" w14:textId="77777777" w:rsidR="00A105F8" w:rsidRPr="003F7A68" w:rsidRDefault="00A105F8" w:rsidP="00A105F8"/>
    <w:p w14:paraId="44FDEC0A" w14:textId="6977B7D3" w:rsidR="00B50273" w:rsidRPr="003F7A68" w:rsidRDefault="00B50273" w:rsidP="00B50273">
      <w:r w:rsidRPr="003F7A68">
        <w:t>C</w:t>
      </w:r>
      <w:r w:rsidR="00B96400" w:rsidRPr="003F7A68">
        <w:t>i</w:t>
      </w:r>
      <w:r w:rsidRPr="003F7A68">
        <w:t>ljano trž</w:t>
      </w:r>
      <w:r w:rsidR="00B96400" w:rsidRPr="003F7A68">
        <w:t>i</w:t>
      </w:r>
      <w:r w:rsidRPr="003F7A68">
        <w:t>šte č</w:t>
      </w:r>
      <w:r w:rsidR="00B96400" w:rsidRPr="003F7A68">
        <w:t>i</w:t>
      </w:r>
      <w:r w:rsidRPr="003F7A68">
        <w:t>ne agenc</w:t>
      </w:r>
      <w:r w:rsidR="00B96400" w:rsidRPr="003F7A68">
        <w:t>i</w:t>
      </w:r>
      <w:r w:rsidRPr="003F7A68">
        <w:t xml:space="preserve">je za </w:t>
      </w:r>
      <w:r w:rsidR="00B96400" w:rsidRPr="003F7A68">
        <w:t>i</w:t>
      </w:r>
      <w:r w:rsidRPr="003F7A68">
        <w:t>znajmlj</w:t>
      </w:r>
      <w:r w:rsidR="00B96400" w:rsidRPr="003F7A68">
        <w:t>i</w:t>
      </w:r>
      <w:r w:rsidRPr="003F7A68">
        <w:t xml:space="preserve">vanje </w:t>
      </w:r>
      <w:r w:rsidR="002247EC">
        <w:t>prevoznih sredstava</w:t>
      </w:r>
      <w:r w:rsidRPr="003F7A68">
        <w:t xml:space="preserve"> u Bosn</w:t>
      </w:r>
      <w:r w:rsidR="00B96400" w:rsidRPr="003F7A68">
        <w:t>i</w:t>
      </w:r>
      <w:r w:rsidRPr="003F7A68">
        <w:t xml:space="preserve"> </w:t>
      </w:r>
      <w:r w:rsidR="00A105F8" w:rsidRPr="003F7A68">
        <w:t>i</w:t>
      </w:r>
      <w:r w:rsidRPr="003F7A68">
        <w:t xml:space="preserve"> Hercegov</w:t>
      </w:r>
      <w:r w:rsidR="00B96400" w:rsidRPr="003F7A68">
        <w:t>i</w:t>
      </w:r>
      <w:r w:rsidRPr="003F7A68">
        <w:t>n</w:t>
      </w:r>
      <w:r w:rsidR="00B96400" w:rsidRPr="003F7A68">
        <w:t>i</w:t>
      </w:r>
      <w:r w:rsidRPr="003F7A68">
        <w:t>.</w:t>
      </w:r>
      <w:r w:rsidR="00927B88" w:rsidRPr="003F7A68">
        <w:t xml:space="preserve"> Kor</w:t>
      </w:r>
      <w:r w:rsidR="00B96400" w:rsidRPr="003F7A68">
        <w:t>i</w:t>
      </w:r>
      <w:r w:rsidR="00927B88" w:rsidRPr="003F7A68">
        <w:t>sn</w:t>
      </w:r>
      <w:r w:rsidR="00B96400" w:rsidRPr="003F7A68">
        <w:t>i</w:t>
      </w:r>
      <w:r w:rsidR="00927B88" w:rsidRPr="003F7A68">
        <w:t>ke s</w:t>
      </w:r>
      <w:r w:rsidR="00B96400" w:rsidRPr="003F7A68">
        <w:t>i</w:t>
      </w:r>
      <w:r w:rsidR="00927B88" w:rsidRPr="003F7A68">
        <w:t>stema č</w:t>
      </w:r>
      <w:r w:rsidR="00B96400" w:rsidRPr="003F7A68">
        <w:t>i</w:t>
      </w:r>
      <w:r w:rsidR="00927B88" w:rsidRPr="003F7A68">
        <w:t>n</w:t>
      </w:r>
      <w:r w:rsidR="00A105F8" w:rsidRPr="003F7A68">
        <w:t>e</w:t>
      </w:r>
      <w:r w:rsidR="00927B88" w:rsidRPr="003F7A68">
        <w:t xml:space="preserve"> zaposlen</w:t>
      </w:r>
      <w:r w:rsidR="00B96400" w:rsidRPr="003F7A68">
        <w:t>i</w:t>
      </w:r>
      <w:r w:rsidR="00927B88" w:rsidRPr="003F7A68">
        <w:t xml:space="preserve"> u agenc</w:t>
      </w:r>
      <w:r w:rsidR="00B96400" w:rsidRPr="003F7A68">
        <w:t>i</w:t>
      </w:r>
      <w:r w:rsidR="00927B88" w:rsidRPr="003F7A68">
        <w:t>j</w:t>
      </w:r>
      <w:r w:rsidR="00A105F8" w:rsidRPr="003F7A68">
        <w:t>ama za</w:t>
      </w:r>
      <w:r w:rsidR="00927B88" w:rsidRPr="003F7A68">
        <w:t xml:space="preserve"> </w:t>
      </w:r>
      <w:r w:rsidR="00B96400" w:rsidRPr="003F7A68">
        <w:t>i</w:t>
      </w:r>
      <w:r w:rsidR="00927B88" w:rsidRPr="003F7A68">
        <w:t>znajmlj</w:t>
      </w:r>
      <w:r w:rsidR="00B96400" w:rsidRPr="003F7A68">
        <w:t>i</w:t>
      </w:r>
      <w:r w:rsidR="00927B88" w:rsidRPr="003F7A68">
        <w:t xml:space="preserve">vanja </w:t>
      </w:r>
      <w:r w:rsidR="002247EC">
        <w:t>prevoznih sredstava</w:t>
      </w:r>
      <w:r w:rsidR="00927B88" w:rsidRPr="003F7A68">
        <w:t xml:space="preserve">, te </w:t>
      </w:r>
      <w:r w:rsidR="00B96400" w:rsidRPr="003F7A68">
        <w:t>i</w:t>
      </w:r>
      <w:r w:rsidR="00927B88" w:rsidRPr="003F7A68">
        <w:t xml:space="preserve"> pravna </w:t>
      </w:r>
      <w:r w:rsidR="00B96400" w:rsidRPr="003F7A68">
        <w:t>i</w:t>
      </w:r>
      <w:r w:rsidR="00927B88" w:rsidRPr="003F7A68">
        <w:t xml:space="preserve"> f</w:t>
      </w:r>
      <w:r w:rsidR="00B96400" w:rsidRPr="003F7A68">
        <w:t>i</w:t>
      </w:r>
      <w:r w:rsidR="00927B88" w:rsidRPr="003F7A68">
        <w:t>z</w:t>
      </w:r>
      <w:r w:rsidR="00B96400" w:rsidRPr="003F7A68">
        <w:t>i</w:t>
      </w:r>
      <w:r w:rsidR="00927B88" w:rsidRPr="003F7A68">
        <w:t>čka l</w:t>
      </w:r>
      <w:r w:rsidR="00B96400" w:rsidRPr="003F7A68">
        <w:t>i</w:t>
      </w:r>
      <w:r w:rsidR="00927B88" w:rsidRPr="003F7A68">
        <w:t>ca za</w:t>
      </w:r>
      <w:r w:rsidR="00B96400" w:rsidRPr="003F7A68">
        <w:t>i</w:t>
      </w:r>
      <w:r w:rsidR="00927B88" w:rsidRPr="003F7A68">
        <w:t>nteresovana za usluge naveden</w:t>
      </w:r>
      <w:r w:rsidR="00B96400" w:rsidRPr="003F7A68">
        <w:t>i</w:t>
      </w:r>
      <w:r w:rsidR="00927B88" w:rsidRPr="003F7A68">
        <w:t>h agenc</w:t>
      </w:r>
      <w:r w:rsidR="00B96400" w:rsidRPr="003F7A68">
        <w:t>i</w:t>
      </w:r>
      <w:r w:rsidR="00927B88" w:rsidRPr="003F7A68">
        <w:t xml:space="preserve">ja. </w:t>
      </w:r>
    </w:p>
    <w:p w14:paraId="5C55024A" w14:textId="77777777" w:rsidR="00874A27" w:rsidRPr="003F7A68" w:rsidRDefault="00927B88">
      <w:pPr>
        <w:pStyle w:val="Heading2"/>
        <w:rPr>
          <w:rFonts w:ascii="Times New Roman" w:hAnsi="Times New Roman"/>
        </w:rPr>
      </w:pPr>
      <w:bookmarkStart w:id="32" w:name="_Toc137540499"/>
      <w:r w:rsidRPr="003F7A68">
        <w:rPr>
          <w:rFonts w:ascii="Times New Roman" w:hAnsi="Times New Roman"/>
        </w:rPr>
        <w:t>Rez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me za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nteresovan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h strana</w:t>
      </w:r>
      <w:bookmarkEnd w:id="32"/>
    </w:p>
    <w:p w14:paraId="4445B5BD" w14:textId="77777777" w:rsidR="00874A27" w:rsidRPr="003F7A68" w:rsidRDefault="00874A27" w:rsidP="00EC007A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874A27" w:rsidRPr="003F7A68" w14:paraId="3EE0C9FA" w14:textId="77777777">
        <w:tc>
          <w:tcPr>
            <w:tcW w:w="1890" w:type="dxa"/>
            <w:shd w:val="solid" w:color="000000" w:fill="FFFFFF"/>
          </w:tcPr>
          <w:p w14:paraId="4159D9DE" w14:textId="77777777" w:rsidR="00874A27" w:rsidRPr="003F7A68" w:rsidRDefault="00927B88">
            <w:pPr>
              <w:pStyle w:val="BodyText"/>
              <w:ind w:left="0"/>
              <w:rPr>
                <w:b/>
              </w:rPr>
            </w:pPr>
            <w:r w:rsidRPr="003F7A68">
              <w:rPr>
                <w:b/>
              </w:rPr>
              <w:t>Naz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>v</w:t>
            </w:r>
          </w:p>
        </w:tc>
        <w:tc>
          <w:tcPr>
            <w:tcW w:w="2610" w:type="dxa"/>
            <w:shd w:val="solid" w:color="000000" w:fill="FFFFFF"/>
          </w:tcPr>
          <w:p w14:paraId="2F07FB0E" w14:textId="77777777" w:rsidR="00874A27" w:rsidRPr="003F7A68" w:rsidRDefault="00927B88">
            <w:pPr>
              <w:pStyle w:val="BodyText"/>
              <w:ind w:left="0"/>
              <w:rPr>
                <w:b/>
              </w:rPr>
            </w:pPr>
            <w:r w:rsidRPr="003F7A68">
              <w:rPr>
                <w:b/>
              </w:rPr>
              <w:t>Op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>s</w:t>
            </w:r>
          </w:p>
        </w:tc>
        <w:tc>
          <w:tcPr>
            <w:tcW w:w="3960" w:type="dxa"/>
            <w:shd w:val="solid" w:color="000000" w:fill="FFFFFF"/>
          </w:tcPr>
          <w:p w14:paraId="60372705" w14:textId="77777777" w:rsidR="00874A27" w:rsidRPr="003F7A68" w:rsidRDefault="00927B88">
            <w:pPr>
              <w:pStyle w:val="BodyText"/>
              <w:ind w:left="0"/>
              <w:rPr>
                <w:b/>
              </w:rPr>
            </w:pPr>
            <w:r w:rsidRPr="003F7A68">
              <w:rPr>
                <w:b/>
              </w:rPr>
              <w:t>Odgovornost</w:t>
            </w:r>
            <w:r w:rsidR="00B96400" w:rsidRPr="003F7A68">
              <w:rPr>
                <w:b/>
              </w:rPr>
              <w:t>i</w:t>
            </w:r>
          </w:p>
        </w:tc>
      </w:tr>
      <w:tr w:rsidR="00EC007A" w:rsidRPr="003F7A68" w14:paraId="1D98079F" w14:textId="77777777">
        <w:tc>
          <w:tcPr>
            <w:tcW w:w="1890" w:type="dxa"/>
          </w:tcPr>
          <w:p w14:paraId="50B14985" w14:textId="4EED307A" w:rsidR="00EC007A" w:rsidRPr="003F7A68" w:rsidRDefault="00EC007A" w:rsidP="002247EC">
            <w:pPr>
              <w:pStyle w:val="InfoBlue"/>
            </w:pPr>
            <w:r w:rsidRPr="003F7A68">
              <w:t xml:space="preserve">Agencija za iznajmljivanje </w:t>
            </w:r>
            <w:r w:rsidR="002247EC">
              <w:lastRenderedPageBreak/>
              <w:t>prevoznih sredstava</w:t>
            </w:r>
          </w:p>
        </w:tc>
        <w:tc>
          <w:tcPr>
            <w:tcW w:w="2610" w:type="dxa"/>
          </w:tcPr>
          <w:p w14:paraId="3C5E5B05" w14:textId="73137D46" w:rsidR="00EC007A" w:rsidRPr="003F7A68" w:rsidRDefault="00EC007A" w:rsidP="00EC007A">
            <w:r w:rsidRPr="003F7A68">
              <w:lastRenderedPageBreak/>
              <w:t xml:space="preserve">Pruža usluge iznajmljivanja </w:t>
            </w:r>
            <w:r w:rsidR="002247EC">
              <w:t>prevoznih sredstava</w:t>
            </w:r>
          </w:p>
          <w:p w14:paraId="0AD69148" w14:textId="77777777" w:rsidR="00EC007A" w:rsidRPr="003F7A68" w:rsidRDefault="00EC007A" w:rsidP="00EC007A">
            <w:pPr>
              <w:pStyle w:val="InfoBlue"/>
            </w:pPr>
          </w:p>
        </w:tc>
        <w:tc>
          <w:tcPr>
            <w:tcW w:w="3960" w:type="dxa"/>
          </w:tcPr>
          <w:p w14:paraId="7E8420EE" w14:textId="5EC7C51C" w:rsidR="00EC007A" w:rsidRPr="003F7A68" w:rsidRDefault="00EC007A" w:rsidP="00AA6BC5">
            <w:pPr>
              <w:pStyle w:val="ListParagraph"/>
              <w:numPr>
                <w:ilvl w:val="0"/>
                <w:numId w:val="5"/>
              </w:numPr>
            </w:pPr>
            <w:r w:rsidRPr="003F7A68">
              <w:lastRenderedPageBreak/>
              <w:t xml:space="preserve">Obezbjedjuje usluge iznajmljivanja </w:t>
            </w:r>
            <w:r w:rsidR="002247EC">
              <w:t>prevoznih sredstava</w:t>
            </w:r>
          </w:p>
          <w:p w14:paraId="0A69F2E6" w14:textId="079078F0" w:rsidR="00EC007A" w:rsidRPr="003F7A68" w:rsidRDefault="00EC007A" w:rsidP="00AA6BC5">
            <w:pPr>
              <w:pStyle w:val="ListParagraph"/>
              <w:numPr>
                <w:ilvl w:val="0"/>
                <w:numId w:val="5"/>
              </w:numPr>
            </w:pPr>
            <w:r w:rsidRPr="003F7A68">
              <w:t xml:space="preserve">Održavanje i upravljanje voznim </w:t>
            </w:r>
            <w:r w:rsidRPr="003F7A68">
              <w:lastRenderedPageBreak/>
              <w:t>parkom</w:t>
            </w:r>
          </w:p>
        </w:tc>
      </w:tr>
      <w:tr w:rsidR="001419CD" w:rsidRPr="003F7A68" w14:paraId="6501DAC8" w14:textId="77777777">
        <w:tc>
          <w:tcPr>
            <w:tcW w:w="1890" w:type="dxa"/>
          </w:tcPr>
          <w:p w14:paraId="6C691CBA" w14:textId="77777777" w:rsidR="001419CD" w:rsidRPr="003F7A68" w:rsidRDefault="00C12555" w:rsidP="00EC007A">
            <w:pPr>
              <w:pStyle w:val="InfoBlue"/>
            </w:pPr>
            <w:r w:rsidRPr="003F7A68">
              <w:lastRenderedPageBreak/>
              <w:t>Kl</w:t>
            </w:r>
            <w:r w:rsidR="00B96400" w:rsidRPr="003F7A68">
              <w:t>i</w:t>
            </w:r>
            <w:r w:rsidRPr="003F7A68">
              <w:t>jent</w:t>
            </w:r>
            <w:r w:rsidR="00B96400" w:rsidRPr="003F7A68">
              <w:t>i</w:t>
            </w:r>
            <w:r w:rsidRPr="003F7A68">
              <w:t xml:space="preserve"> agenc</w:t>
            </w:r>
            <w:r w:rsidR="00B96400" w:rsidRPr="003F7A68">
              <w:t>i</w:t>
            </w:r>
            <w:r w:rsidRPr="003F7A68">
              <w:t>ja</w:t>
            </w:r>
          </w:p>
        </w:tc>
        <w:tc>
          <w:tcPr>
            <w:tcW w:w="2610" w:type="dxa"/>
          </w:tcPr>
          <w:p w14:paraId="177FEDBB" w14:textId="3EB67F9A" w:rsidR="001419CD" w:rsidRPr="003F7A68" w:rsidRDefault="00C12555" w:rsidP="001419CD">
            <w:r w:rsidRPr="003F7A68">
              <w:t>Potra</w:t>
            </w:r>
            <w:r w:rsidR="00EC007A" w:rsidRPr="003F7A68">
              <w:t>ž</w:t>
            </w:r>
            <w:r w:rsidRPr="003F7A68">
              <w:t xml:space="preserve">uju usluge </w:t>
            </w:r>
            <w:r w:rsidR="00B96400" w:rsidRPr="003F7A68">
              <w:t>i</w:t>
            </w:r>
            <w:r w:rsidRPr="003F7A68">
              <w:t>znajmlj</w:t>
            </w:r>
            <w:r w:rsidR="00B96400" w:rsidRPr="003F7A68">
              <w:t>i</w:t>
            </w:r>
            <w:r w:rsidRPr="003F7A68">
              <w:t>vanja od agenc</w:t>
            </w:r>
            <w:r w:rsidR="00B96400" w:rsidRPr="003F7A68">
              <w:t>i</w:t>
            </w:r>
            <w:r w:rsidRPr="003F7A68">
              <w:t>ja</w:t>
            </w:r>
          </w:p>
        </w:tc>
        <w:tc>
          <w:tcPr>
            <w:tcW w:w="3960" w:type="dxa"/>
          </w:tcPr>
          <w:p w14:paraId="21CFD09D" w14:textId="3565F959" w:rsidR="001419CD" w:rsidRPr="003F7A68" w:rsidRDefault="00E201CE" w:rsidP="00AA6BC5">
            <w:pPr>
              <w:pStyle w:val="ListParagraph"/>
              <w:numPr>
                <w:ilvl w:val="0"/>
                <w:numId w:val="5"/>
              </w:numPr>
            </w:pPr>
            <w:r w:rsidRPr="003F7A68">
              <w:t>Pretra</w:t>
            </w:r>
            <w:r w:rsidR="00EC007A" w:rsidRPr="003F7A68">
              <w:t>ž</w:t>
            </w:r>
            <w:r w:rsidRPr="003F7A68">
              <w:t>uju odgovaraju</w:t>
            </w:r>
            <w:r w:rsidR="00EC007A" w:rsidRPr="003F7A68">
              <w:t>ć</w:t>
            </w:r>
            <w:r w:rsidRPr="003F7A68">
              <w:t xml:space="preserve">a </w:t>
            </w:r>
            <w:r w:rsidR="002247EC">
              <w:t>prevozna sredstva</w:t>
            </w:r>
          </w:p>
          <w:p w14:paraId="031558F2" w14:textId="5B9BAF1B" w:rsidR="001419CD" w:rsidRPr="003F7A68" w:rsidRDefault="00B96400" w:rsidP="00AA6BC5">
            <w:pPr>
              <w:pStyle w:val="ListParagraph"/>
              <w:numPr>
                <w:ilvl w:val="0"/>
                <w:numId w:val="5"/>
              </w:numPr>
            </w:pPr>
            <w:r w:rsidRPr="003F7A68">
              <w:t>I</w:t>
            </w:r>
            <w:r w:rsidR="00E201CE" w:rsidRPr="003F7A68">
              <w:t xml:space="preserve">znajmljuju </w:t>
            </w:r>
            <w:r w:rsidR="002247EC">
              <w:t>prevozna sredstva</w:t>
            </w:r>
            <w:r w:rsidR="00E201CE" w:rsidRPr="003F7A68">
              <w:t xml:space="preserve"> prema svoj</w:t>
            </w:r>
            <w:r w:rsidRPr="003F7A68">
              <w:t>i</w:t>
            </w:r>
            <w:r w:rsidR="00E201CE" w:rsidRPr="003F7A68">
              <w:t>m potrebama</w:t>
            </w:r>
          </w:p>
        </w:tc>
      </w:tr>
    </w:tbl>
    <w:p w14:paraId="2C0EAD76" w14:textId="540B58DC" w:rsidR="00874A27" w:rsidRPr="003F7A68" w:rsidRDefault="00EC007A" w:rsidP="00EC007A">
      <w:pPr>
        <w:pStyle w:val="Heading2"/>
        <w:rPr>
          <w:rFonts w:ascii="Times New Roman" w:hAnsi="Times New Roman"/>
        </w:rPr>
      </w:pPr>
      <w:bookmarkStart w:id="33" w:name="_Toc137540500"/>
      <w:r w:rsidRPr="003F7A68">
        <w:rPr>
          <w:rFonts w:ascii="Times New Roman" w:hAnsi="Times New Roman"/>
        </w:rPr>
        <w:t>Rezime korisnika</w:t>
      </w:r>
      <w:bookmarkEnd w:id="33"/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15"/>
        <w:gridCol w:w="2385"/>
        <w:gridCol w:w="3711"/>
      </w:tblGrid>
      <w:tr w:rsidR="00D573C2" w:rsidRPr="003F7A68" w14:paraId="284DE514" w14:textId="77777777" w:rsidTr="00437D18">
        <w:tc>
          <w:tcPr>
            <w:tcW w:w="2115" w:type="dxa"/>
            <w:shd w:val="solid" w:color="000000" w:fill="FFFFFF"/>
          </w:tcPr>
          <w:p w14:paraId="14E67480" w14:textId="77777777" w:rsidR="00D573C2" w:rsidRPr="003F7A68" w:rsidRDefault="00D573C2" w:rsidP="00437D18">
            <w:pPr>
              <w:pStyle w:val="BodyText"/>
              <w:ind w:left="0"/>
              <w:rPr>
                <w:b/>
              </w:rPr>
            </w:pPr>
            <w:bookmarkStart w:id="34" w:name="_Toc37629588"/>
            <w:bookmarkStart w:id="35" w:name="_Toc131188539"/>
            <w:bookmarkStart w:id="36" w:name="_Toc452813586"/>
            <w:r w:rsidRPr="003F7A68">
              <w:rPr>
                <w:b/>
              </w:rPr>
              <w:t>Naziv</w:t>
            </w:r>
          </w:p>
        </w:tc>
        <w:tc>
          <w:tcPr>
            <w:tcW w:w="2385" w:type="dxa"/>
            <w:shd w:val="solid" w:color="000000" w:fill="FFFFFF"/>
          </w:tcPr>
          <w:p w14:paraId="68101050" w14:textId="77777777" w:rsidR="00D573C2" w:rsidRPr="003F7A68" w:rsidRDefault="00D573C2" w:rsidP="00437D18">
            <w:pPr>
              <w:pStyle w:val="BodyText"/>
              <w:ind w:left="0"/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3711" w:type="dxa"/>
            <w:shd w:val="solid" w:color="000000" w:fill="FFFFFF"/>
          </w:tcPr>
          <w:p w14:paraId="4B4EC7A5" w14:textId="77777777" w:rsidR="00D573C2" w:rsidRPr="003F7A68" w:rsidRDefault="00D573C2" w:rsidP="00437D18">
            <w:pPr>
              <w:pStyle w:val="BodyText"/>
              <w:ind w:left="0"/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</w:tr>
      <w:tr w:rsidR="00D573C2" w:rsidRPr="00DB00D7" w14:paraId="3D37E95A" w14:textId="77777777" w:rsidTr="00437D18">
        <w:tc>
          <w:tcPr>
            <w:tcW w:w="2115" w:type="dxa"/>
          </w:tcPr>
          <w:p w14:paraId="4F59E577" w14:textId="77777777" w:rsidR="00D573C2" w:rsidRPr="003F7A68" w:rsidRDefault="00D573C2" w:rsidP="00437D18">
            <w:pPr>
              <w:pStyle w:val="InfoBlue"/>
            </w:pPr>
            <w:r w:rsidRPr="003F7A68">
              <w:t xml:space="preserve">Predstavnik službe za </w:t>
            </w:r>
            <w:r>
              <w:t>klijente</w:t>
            </w:r>
          </w:p>
        </w:tc>
        <w:tc>
          <w:tcPr>
            <w:tcW w:w="2385" w:type="dxa"/>
          </w:tcPr>
          <w:p w14:paraId="46C4DEB8" w14:textId="77777777" w:rsidR="00D573C2" w:rsidRPr="003F7A68" w:rsidRDefault="00D573C2" w:rsidP="00437D18">
            <w:r w:rsidRPr="003F7A68">
              <w:t>Zaposleni koji je na prvoj liniji, tj. prvi stupa u kontakt sa korisnikom usluga</w:t>
            </w:r>
          </w:p>
        </w:tc>
        <w:tc>
          <w:tcPr>
            <w:tcW w:w="3711" w:type="dxa"/>
          </w:tcPr>
          <w:p w14:paraId="09A1268B" w14:textId="77777777" w:rsidR="00D573C2" w:rsidRDefault="00D573C2" w:rsidP="00D573C2">
            <w:pPr>
              <w:pStyle w:val="InfoBlue"/>
              <w:numPr>
                <w:ilvl w:val="0"/>
                <w:numId w:val="13"/>
              </w:numPr>
              <w:spacing w:line="240" w:lineRule="auto"/>
            </w:pPr>
            <w:r w:rsidRPr="003F7A68">
              <w:t>javljan</w:t>
            </w:r>
            <w:r>
              <w:t xml:space="preserve">je na telefone, pružanje pomoći </w:t>
            </w:r>
            <w:r w:rsidRPr="003F7A68">
              <w:t>kupcima</w:t>
            </w:r>
          </w:p>
          <w:p w14:paraId="065052FB" w14:textId="77777777" w:rsidR="00D573C2" w:rsidRDefault="00D573C2" w:rsidP="00D573C2">
            <w:pPr>
              <w:pStyle w:val="BodyText"/>
              <w:numPr>
                <w:ilvl w:val="0"/>
                <w:numId w:val="13"/>
              </w:numPr>
              <w:spacing w:line="240" w:lineRule="auto"/>
              <w:rPr>
                <w:lang w:val="sr-Latn-BA"/>
              </w:rPr>
            </w:pPr>
            <w:r>
              <w:rPr>
                <w:lang w:val="sr-Latn-BA"/>
              </w:rPr>
              <w:t>vršenje rezervacije prevoznog sredstva</w:t>
            </w:r>
          </w:p>
          <w:p w14:paraId="528C084D" w14:textId="77777777" w:rsidR="00D573C2" w:rsidRPr="007F39AE" w:rsidRDefault="00D573C2" w:rsidP="00D573C2">
            <w:pPr>
              <w:pStyle w:val="BodyText"/>
              <w:numPr>
                <w:ilvl w:val="0"/>
                <w:numId w:val="13"/>
              </w:numPr>
              <w:spacing w:line="240" w:lineRule="auto"/>
              <w:rPr>
                <w:lang w:val="sr-Latn-BA"/>
              </w:rPr>
            </w:pPr>
            <w:r w:rsidRPr="007F39AE">
              <w:rPr>
                <w:lang w:val="sr-Latn-BA"/>
              </w:rPr>
              <w:t>primopredaja prevoznog sredstva</w:t>
            </w:r>
          </w:p>
          <w:p w14:paraId="612756C0" w14:textId="77777777" w:rsidR="00D573C2" w:rsidRPr="00DB00D7" w:rsidRDefault="00D573C2" w:rsidP="00437D18">
            <w:pPr>
              <w:pStyle w:val="BodyText"/>
              <w:rPr>
                <w:lang w:val="sr-Latn-BA"/>
              </w:rPr>
            </w:pPr>
          </w:p>
        </w:tc>
      </w:tr>
      <w:tr w:rsidR="00D573C2" w:rsidRPr="003F7A68" w14:paraId="200400DF" w14:textId="77777777" w:rsidTr="00437D18">
        <w:tc>
          <w:tcPr>
            <w:tcW w:w="2115" w:type="dxa"/>
          </w:tcPr>
          <w:p w14:paraId="2500073A" w14:textId="77777777" w:rsidR="00D573C2" w:rsidRPr="003F7A68" w:rsidRDefault="00D573C2" w:rsidP="00437D18">
            <w:pPr>
              <w:pStyle w:val="InfoBlue"/>
            </w:pPr>
            <w:r w:rsidRPr="003F7A68">
              <w:t>Upravitelj voznog parka</w:t>
            </w:r>
          </w:p>
        </w:tc>
        <w:tc>
          <w:tcPr>
            <w:tcW w:w="2385" w:type="dxa"/>
          </w:tcPr>
          <w:p w14:paraId="0D21F445" w14:textId="77777777" w:rsidR="00D573C2" w:rsidRPr="003F7A68" w:rsidRDefault="00D573C2" w:rsidP="00437D18">
            <w:r w:rsidRPr="003F7A68">
              <w:t>Lice zaduženo za upravljanje prevoznim sredstvima agencije</w:t>
            </w:r>
          </w:p>
        </w:tc>
        <w:tc>
          <w:tcPr>
            <w:tcW w:w="3711" w:type="dxa"/>
          </w:tcPr>
          <w:p w14:paraId="6AA4B762" w14:textId="77777777" w:rsidR="00D573C2" w:rsidRPr="003F7A68" w:rsidRDefault="00D573C2" w:rsidP="00D573C2">
            <w:pPr>
              <w:pStyle w:val="ListParagraph"/>
              <w:numPr>
                <w:ilvl w:val="0"/>
                <w:numId w:val="2"/>
              </w:numPr>
            </w:pPr>
            <w:r w:rsidRPr="003F7A68">
              <w:t>koordinacija popravaka</w:t>
            </w:r>
          </w:p>
          <w:p w14:paraId="4C1C0CE8" w14:textId="77777777" w:rsidR="00D573C2" w:rsidRDefault="00D573C2" w:rsidP="00D573C2">
            <w:pPr>
              <w:pStyle w:val="ListParagraph"/>
              <w:numPr>
                <w:ilvl w:val="0"/>
                <w:numId w:val="2"/>
              </w:numPr>
            </w:pPr>
            <w:r w:rsidRPr="003F7A68">
              <w:t>održavanje i čišćenje prevoznih sredstava</w:t>
            </w:r>
          </w:p>
          <w:p w14:paraId="6B28061B" w14:textId="77777777" w:rsidR="00D573C2" w:rsidRPr="003F7A68" w:rsidRDefault="00D573C2" w:rsidP="00D573C2">
            <w:pPr>
              <w:pStyle w:val="ListParagraph"/>
              <w:numPr>
                <w:ilvl w:val="0"/>
                <w:numId w:val="2"/>
              </w:numPr>
            </w:pPr>
            <w:r>
              <w:t>nabavka prevoznih sredstava</w:t>
            </w:r>
          </w:p>
          <w:p w14:paraId="797F343D" w14:textId="77777777" w:rsidR="00D573C2" w:rsidRPr="003F7A68" w:rsidRDefault="00D573C2" w:rsidP="00437D18"/>
        </w:tc>
      </w:tr>
      <w:tr w:rsidR="00D573C2" w:rsidRPr="003F7A68" w14:paraId="7C0D8C61" w14:textId="77777777" w:rsidTr="00437D18">
        <w:tc>
          <w:tcPr>
            <w:tcW w:w="2115" w:type="dxa"/>
          </w:tcPr>
          <w:p w14:paraId="54A23677" w14:textId="77777777" w:rsidR="00D573C2" w:rsidRPr="003F7A68" w:rsidRDefault="00D573C2" w:rsidP="00437D18">
            <w:pPr>
              <w:pStyle w:val="InfoBlue"/>
            </w:pPr>
            <w:r w:rsidRPr="003F7A68">
              <w:t>Vozač agencije</w:t>
            </w:r>
          </w:p>
        </w:tc>
        <w:tc>
          <w:tcPr>
            <w:tcW w:w="2385" w:type="dxa"/>
          </w:tcPr>
          <w:p w14:paraId="6E1049B2" w14:textId="77777777" w:rsidR="00D573C2" w:rsidRPr="003F7A68" w:rsidRDefault="00D573C2" w:rsidP="00437D18">
            <w:r w:rsidRPr="003F7A68">
              <w:t>Lice zaduženo za prevoz klijenata i transport prevoznih sredstava</w:t>
            </w:r>
          </w:p>
        </w:tc>
        <w:tc>
          <w:tcPr>
            <w:tcW w:w="3711" w:type="dxa"/>
          </w:tcPr>
          <w:p w14:paraId="01E82309" w14:textId="77777777" w:rsidR="00D573C2" w:rsidRPr="003F7A68" w:rsidRDefault="00D573C2" w:rsidP="00D573C2">
            <w:pPr>
              <w:pStyle w:val="ListParagraph"/>
              <w:numPr>
                <w:ilvl w:val="0"/>
                <w:numId w:val="3"/>
              </w:numPr>
            </w:pPr>
            <w:r w:rsidRPr="003F7A68">
              <w:t>izuzima potrebno prevozno sredstvo i transportuje ga do klijenta</w:t>
            </w:r>
          </w:p>
          <w:p w14:paraId="4194BD01" w14:textId="77777777" w:rsidR="00D573C2" w:rsidRPr="003F7A68" w:rsidRDefault="00D573C2" w:rsidP="00D573C2">
            <w:pPr>
              <w:pStyle w:val="ListParagraph"/>
              <w:numPr>
                <w:ilvl w:val="0"/>
                <w:numId w:val="3"/>
              </w:numPr>
            </w:pPr>
            <w:r w:rsidRPr="003F7A68">
              <w:t>preuzima prevozno sredstvo od klijenta i vraća ga u agenciju</w:t>
            </w:r>
          </w:p>
          <w:p w14:paraId="022393B4" w14:textId="77777777" w:rsidR="00D573C2" w:rsidRDefault="00D573C2" w:rsidP="00D573C2">
            <w:pPr>
              <w:pStyle w:val="ListParagraph"/>
              <w:numPr>
                <w:ilvl w:val="0"/>
                <w:numId w:val="3"/>
              </w:numPr>
            </w:pPr>
            <w:r w:rsidRPr="003F7A68">
              <w:t>transportuje klijente do i od agencije za iznajmljivanje prevozno</w:t>
            </w:r>
            <w:r>
              <w:t>g sredstva</w:t>
            </w:r>
            <w:r w:rsidRPr="003F7A68">
              <w:t xml:space="preserve"> i zračne luke ili drugih lokacija preuzimanja/iskrcaja.</w:t>
            </w:r>
          </w:p>
          <w:p w14:paraId="29E61DAF" w14:textId="77777777" w:rsidR="00D573C2" w:rsidRPr="003F7A68" w:rsidRDefault="00D573C2" w:rsidP="00D573C2">
            <w:pPr>
              <w:pStyle w:val="ListParagraph"/>
              <w:numPr>
                <w:ilvl w:val="0"/>
                <w:numId w:val="3"/>
              </w:numPr>
            </w:pPr>
            <w:r>
              <w:t>izvršenje rezerbacije(narudžbe) prevoznog sredstva</w:t>
            </w:r>
          </w:p>
        </w:tc>
      </w:tr>
      <w:tr w:rsidR="00D573C2" w:rsidRPr="003F7A68" w14:paraId="0C80DCE3" w14:textId="77777777" w:rsidTr="00437D18">
        <w:tc>
          <w:tcPr>
            <w:tcW w:w="2115" w:type="dxa"/>
          </w:tcPr>
          <w:p w14:paraId="2ECF52DC" w14:textId="77777777" w:rsidR="00D573C2" w:rsidRPr="003F7A68" w:rsidRDefault="00D573C2" w:rsidP="00437D18">
            <w:pPr>
              <w:pStyle w:val="InfoBlue"/>
            </w:pPr>
            <w:r w:rsidRPr="003F7A68">
              <w:t>Stručnjak za marketing</w:t>
            </w:r>
          </w:p>
        </w:tc>
        <w:tc>
          <w:tcPr>
            <w:tcW w:w="2385" w:type="dxa"/>
          </w:tcPr>
          <w:p w14:paraId="62AA91DE" w14:textId="77777777" w:rsidR="00D573C2" w:rsidRPr="003F7A68" w:rsidRDefault="00D573C2" w:rsidP="00437D18">
            <w:r w:rsidRPr="003F7A68">
              <w:t xml:space="preserve">Odgovoran je za razvoj i provedbu marketinških kampanja za promovisanje usluga agencije za iznajmljivanje </w:t>
            </w:r>
            <w:r>
              <w:t>prevoznih sredstava</w:t>
            </w:r>
            <w:r w:rsidRPr="003F7A68">
              <w:t>.</w:t>
            </w:r>
          </w:p>
          <w:p w14:paraId="44AAEA95" w14:textId="77777777" w:rsidR="00D573C2" w:rsidRPr="003F7A68" w:rsidRDefault="00D573C2" w:rsidP="00437D18"/>
        </w:tc>
        <w:tc>
          <w:tcPr>
            <w:tcW w:w="3711" w:type="dxa"/>
          </w:tcPr>
          <w:p w14:paraId="6BF63669" w14:textId="77777777" w:rsidR="00D573C2" w:rsidRPr="003F7A68" w:rsidRDefault="00D573C2" w:rsidP="00D573C2">
            <w:pPr>
              <w:pStyle w:val="ListParagraph"/>
              <w:numPr>
                <w:ilvl w:val="0"/>
                <w:numId w:val="4"/>
              </w:numPr>
            </w:pPr>
            <w:r w:rsidRPr="003F7A68">
              <w:t>izrada marketing kampanja</w:t>
            </w:r>
          </w:p>
          <w:p w14:paraId="5F9243A4" w14:textId="77777777" w:rsidR="00D573C2" w:rsidRPr="003F7A68" w:rsidRDefault="00D573C2" w:rsidP="00D573C2">
            <w:pPr>
              <w:pStyle w:val="ListParagraph"/>
              <w:numPr>
                <w:ilvl w:val="0"/>
                <w:numId w:val="4"/>
              </w:numPr>
            </w:pPr>
            <w:r w:rsidRPr="003F7A68">
              <w:t>društvene mreže</w:t>
            </w:r>
          </w:p>
          <w:p w14:paraId="0939E131" w14:textId="77777777" w:rsidR="00D573C2" w:rsidRPr="003F7A68" w:rsidRDefault="00D573C2" w:rsidP="00D573C2">
            <w:pPr>
              <w:pStyle w:val="ListParagraph"/>
              <w:numPr>
                <w:ilvl w:val="0"/>
                <w:numId w:val="4"/>
              </w:numPr>
            </w:pPr>
            <w:r w:rsidRPr="003F7A68">
              <w:t>promotivni materijal</w:t>
            </w:r>
          </w:p>
        </w:tc>
      </w:tr>
      <w:tr w:rsidR="00D573C2" w:rsidRPr="003F7A68" w14:paraId="6106EDCD" w14:textId="77777777" w:rsidTr="00437D18">
        <w:tc>
          <w:tcPr>
            <w:tcW w:w="2115" w:type="dxa"/>
          </w:tcPr>
          <w:p w14:paraId="46A699E6" w14:textId="1558D08C" w:rsidR="00D573C2" w:rsidRPr="003F7A68" w:rsidRDefault="00D573C2" w:rsidP="004B0A9C">
            <w:pPr>
              <w:pStyle w:val="InfoBlue"/>
            </w:pPr>
            <w:r>
              <w:t xml:space="preserve">Agent za </w:t>
            </w:r>
            <w:r w:rsidR="004B0A9C">
              <w:t>iznajmljivanje</w:t>
            </w:r>
            <w:r>
              <w:t xml:space="preserve"> </w:t>
            </w:r>
            <w:r w:rsidR="00DA4BA2">
              <w:t>prevoznih sredstava</w:t>
            </w:r>
          </w:p>
        </w:tc>
        <w:tc>
          <w:tcPr>
            <w:tcW w:w="2385" w:type="dxa"/>
          </w:tcPr>
          <w:p w14:paraId="006AF78E" w14:textId="519915F1" w:rsidR="00D573C2" w:rsidRPr="003F7A68" w:rsidRDefault="00D573C2" w:rsidP="00437D18">
            <w:r>
              <w:t>Zaposleno lice u agenciji zaduženo za kreiranje rezervacije, prijem I predaju iste</w:t>
            </w:r>
            <w:r w:rsidR="008924C0">
              <w:t xml:space="preserve"> izvan prostorija agencije.</w:t>
            </w:r>
          </w:p>
        </w:tc>
        <w:tc>
          <w:tcPr>
            <w:tcW w:w="3711" w:type="dxa"/>
          </w:tcPr>
          <w:p w14:paraId="22A7C4C0" w14:textId="77777777" w:rsidR="00D573C2" w:rsidRDefault="00D573C2" w:rsidP="00D573C2">
            <w:pPr>
              <w:pStyle w:val="ListParagraph"/>
              <w:numPr>
                <w:ilvl w:val="0"/>
                <w:numId w:val="4"/>
              </w:numPr>
            </w:pPr>
            <w:r>
              <w:t>kreira rezervaciju(naredbu)</w:t>
            </w:r>
          </w:p>
          <w:p w14:paraId="1933BC24" w14:textId="77777777" w:rsidR="00D573C2" w:rsidRDefault="00D573C2" w:rsidP="00D573C2">
            <w:pPr>
              <w:pStyle w:val="ListParagraph"/>
              <w:numPr>
                <w:ilvl w:val="0"/>
                <w:numId w:val="4"/>
              </w:numPr>
            </w:pPr>
            <w:r>
              <w:t>vrši predaju prevoznog sredstva</w:t>
            </w:r>
          </w:p>
          <w:p w14:paraId="70C56D81" w14:textId="77777777" w:rsidR="00D573C2" w:rsidRPr="003F7A68" w:rsidRDefault="00D573C2" w:rsidP="00D573C2">
            <w:pPr>
              <w:pStyle w:val="ListParagraph"/>
              <w:numPr>
                <w:ilvl w:val="0"/>
                <w:numId w:val="4"/>
              </w:numPr>
            </w:pPr>
            <w:r>
              <w:t>vrši prijem prevoznog sredstva</w:t>
            </w:r>
          </w:p>
        </w:tc>
      </w:tr>
      <w:tr w:rsidR="00D573C2" w:rsidRPr="003F7A68" w14:paraId="772D98D1" w14:textId="77777777" w:rsidTr="00437D18">
        <w:tc>
          <w:tcPr>
            <w:tcW w:w="2115" w:type="dxa"/>
          </w:tcPr>
          <w:p w14:paraId="61DDC456" w14:textId="77777777" w:rsidR="00D573C2" w:rsidRPr="003F7A68" w:rsidRDefault="00D573C2" w:rsidP="00437D18">
            <w:pPr>
              <w:pStyle w:val="InfoBlue"/>
            </w:pPr>
            <w:r w:rsidRPr="003F7A68">
              <w:t>Dioničari/vlasnici</w:t>
            </w:r>
          </w:p>
        </w:tc>
        <w:tc>
          <w:tcPr>
            <w:tcW w:w="2385" w:type="dxa"/>
          </w:tcPr>
          <w:p w14:paraId="13C2028B" w14:textId="77777777" w:rsidR="00D573C2" w:rsidRPr="003F7A68" w:rsidRDefault="00D573C2" w:rsidP="00437D18">
            <w:r w:rsidRPr="003F7A68">
              <w:t>Pravna i fizička lica koja imaju udio u vlasništvu agencije</w:t>
            </w:r>
          </w:p>
        </w:tc>
        <w:tc>
          <w:tcPr>
            <w:tcW w:w="3711" w:type="dxa"/>
          </w:tcPr>
          <w:p w14:paraId="14E8462C" w14:textId="77777777" w:rsidR="00D573C2" w:rsidRPr="003F7A68" w:rsidRDefault="00D573C2" w:rsidP="00D573C2">
            <w:pPr>
              <w:pStyle w:val="ListParagraph"/>
              <w:numPr>
                <w:ilvl w:val="0"/>
                <w:numId w:val="6"/>
              </w:numPr>
            </w:pPr>
            <w:r w:rsidRPr="003F7A68">
              <w:t>ulagači u rent-a-</w:t>
            </w:r>
            <w:r w:rsidRPr="002247EC">
              <w:t>vehicle</w:t>
            </w:r>
            <w:r>
              <w:t xml:space="preserve"> </w:t>
            </w:r>
            <w:r w:rsidRPr="003F7A68">
              <w:t>agenciju koji očekuju zaradu od svoje investicije.</w:t>
            </w:r>
          </w:p>
          <w:p w14:paraId="6E135841" w14:textId="40237472" w:rsidR="00D573C2" w:rsidRPr="003F7A68" w:rsidRDefault="00D573C2" w:rsidP="00437D18">
            <w:pPr>
              <w:pStyle w:val="ListParagraph"/>
              <w:numPr>
                <w:ilvl w:val="0"/>
                <w:numId w:val="6"/>
              </w:numPr>
            </w:pPr>
            <w:r w:rsidRPr="003F7A68">
              <w:t>imaju finansijski interes za uspjeh preduzeća i žele da se profit s vremenom povećava.</w:t>
            </w:r>
          </w:p>
        </w:tc>
      </w:tr>
    </w:tbl>
    <w:p w14:paraId="5E34EE6E" w14:textId="77777777" w:rsidR="00584DBC" w:rsidRPr="003F7A68" w:rsidRDefault="00584DBC" w:rsidP="00584DBC">
      <w:pPr>
        <w:pStyle w:val="Heading2"/>
        <w:rPr>
          <w:rFonts w:ascii="Times New Roman" w:hAnsi="Times New Roman"/>
        </w:rPr>
      </w:pPr>
      <w:bookmarkStart w:id="37" w:name="_Toc137540501"/>
      <w:r w:rsidRPr="003F7A68">
        <w:rPr>
          <w:rFonts w:ascii="Times New Roman" w:hAnsi="Times New Roman"/>
          <w:lang w:val="sr-Latn-BA"/>
        </w:rPr>
        <w:lastRenderedPageBreak/>
        <w:t>Kor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sn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čko okruženje</w:t>
      </w:r>
      <w:bookmarkEnd w:id="34"/>
      <w:bookmarkEnd w:id="35"/>
      <w:bookmarkEnd w:id="37"/>
    </w:p>
    <w:p w14:paraId="6DA7BE47" w14:textId="153BC7AB" w:rsidR="00584DBC" w:rsidRPr="003F7A68" w:rsidRDefault="000750B8" w:rsidP="00437D18">
      <w:pPr>
        <w:rPr>
          <w:lang w:val="sr-Latn-BA"/>
        </w:rPr>
      </w:pPr>
      <w:bookmarkStart w:id="38" w:name="_Toc37629589"/>
      <w:bookmarkStart w:id="39" w:name="_Toc131187885"/>
      <w:bookmarkStart w:id="40" w:name="_Toc132473822"/>
      <w:bookmarkEnd w:id="36"/>
      <w:r w:rsidRPr="003F7A68">
        <w:rPr>
          <w:lang w:val="sr-Latn-BA"/>
        </w:rPr>
        <w:t xml:space="preserve">Spektar korinika usluga agencija za iznajmljivanje </w:t>
      </w:r>
      <w:r w:rsidR="001839A2">
        <w:rPr>
          <w:lang w:val="sr-Latn-BA"/>
        </w:rPr>
        <w:t>prevoznih sredstava</w:t>
      </w:r>
      <w:r w:rsidRPr="003F7A68">
        <w:rPr>
          <w:lang w:val="sr-Latn-BA"/>
        </w:rPr>
        <w:t xml:space="preserve"> je široka, od poslovnih ljudi do rekreativnih turista, i potrebna im je lakoća i odziv koji može da ponudi sistem za iznajmljivanje </w:t>
      </w:r>
      <w:r w:rsidR="001839A2">
        <w:rPr>
          <w:lang w:val="sr-Latn-BA"/>
        </w:rPr>
        <w:t>transportnih sredstava</w:t>
      </w:r>
      <w:r w:rsidRPr="003F7A68">
        <w:rPr>
          <w:lang w:val="sr-Latn-BA"/>
        </w:rPr>
        <w:t>. Korisnici ovakvih usluga, danas su prilično tehnički potkovani, kada je u pitanju korištenje informacionih tehnologija, da rezervišu i upravljaju svojim rezervacijama.</w:t>
      </w:r>
      <w:bookmarkEnd w:id="38"/>
      <w:bookmarkEnd w:id="39"/>
      <w:bookmarkEnd w:id="40"/>
    </w:p>
    <w:p w14:paraId="573BA8A5" w14:textId="65FB770E" w:rsidR="00584DBC" w:rsidRPr="003F7A68" w:rsidRDefault="00D114F7" w:rsidP="00584DBC">
      <w:pPr>
        <w:widowControl/>
        <w:autoSpaceDE w:val="0"/>
        <w:autoSpaceDN w:val="0"/>
        <w:adjustRightInd w:val="0"/>
        <w:spacing w:line="240" w:lineRule="auto"/>
        <w:rPr>
          <w:color w:val="000000"/>
          <w:lang w:val="sr-Latn-BA"/>
        </w:rPr>
      </w:pPr>
      <w:r w:rsidRPr="003F7A68">
        <w:rPr>
          <w:color w:val="000000"/>
          <w:lang w:val="sr-Latn-BA"/>
        </w:rPr>
        <w:t>K</w:t>
      </w:r>
      <w:r w:rsidR="00584DBC" w:rsidRPr="003F7A68">
        <w:rPr>
          <w:color w:val="000000"/>
          <w:lang w:val="sr-Latn-BA"/>
        </w:rPr>
        <w:t>or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>sn</w:t>
      </w:r>
      <w:r w:rsidR="00B96400" w:rsidRPr="003F7A68">
        <w:rPr>
          <w:color w:val="000000"/>
          <w:lang w:val="sr-Latn-BA"/>
        </w:rPr>
        <w:t>i</w:t>
      </w:r>
      <w:r w:rsidRPr="003F7A68">
        <w:rPr>
          <w:color w:val="000000"/>
          <w:lang w:val="sr-Latn-BA"/>
        </w:rPr>
        <w:t>ci</w:t>
      </w:r>
      <w:r w:rsidR="00584DBC" w:rsidRPr="003F7A68">
        <w:rPr>
          <w:color w:val="000000"/>
          <w:lang w:val="sr-Latn-BA"/>
        </w:rPr>
        <w:t xml:space="preserve"> </w:t>
      </w:r>
      <w:r w:rsidRPr="003F7A68">
        <w:rPr>
          <w:color w:val="000000"/>
          <w:lang w:val="sr-Latn-BA"/>
        </w:rPr>
        <w:t xml:space="preserve">zainteresovani za iznajmljivanje </w:t>
      </w:r>
      <w:r w:rsidR="001839A2">
        <w:rPr>
          <w:color w:val="000000"/>
          <w:lang w:val="sr-Latn-BA"/>
        </w:rPr>
        <w:t>prevoznih sredstava</w:t>
      </w:r>
      <w:r w:rsidRPr="003F7A68">
        <w:rPr>
          <w:color w:val="000000"/>
          <w:lang w:val="sr-Latn-BA"/>
        </w:rPr>
        <w:t xml:space="preserve"> moraju</w:t>
      </w:r>
      <w:r w:rsidR="00584DBC" w:rsidRPr="003F7A68">
        <w:rPr>
          <w:color w:val="000000"/>
          <w:lang w:val="sr-Latn-BA"/>
        </w:rPr>
        <w:t xml:space="preserve"> b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>t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 xml:space="preserve"> u mogućnost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 xml:space="preserve"> da </w:t>
      </w:r>
      <w:r w:rsidRPr="003F7A68">
        <w:rPr>
          <w:color w:val="000000"/>
          <w:lang w:val="sr-Latn-BA"/>
        </w:rPr>
        <w:t xml:space="preserve">lako pretraže dostupna </w:t>
      </w:r>
      <w:r w:rsidR="001839A2">
        <w:rPr>
          <w:color w:val="000000"/>
          <w:lang w:val="sr-Latn-BA"/>
        </w:rPr>
        <w:t>transportna sredstva</w:t>
      </w:r>
      <w:r w:rsidRPr="003F7A68">
        <w:rPr>
          <w:color w:val="000000"/>
          <w:lang w:val="sr-Latn-BA"/>
        </w:rPr>
        <w:t xml:space="preserve">, uporede cijene i naprave rezervacije, kao i da se loguju </w:t>
      </w:r>
      <w:r w:rsidR="00584DBC" w:rsidRPr="003F7A68">
        <w:rPr>
          <w:color w:val="000000"/>
          <w:lang w:val="sr-Latn-BA"/>
        </w:rPr>
        <w:t>na s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>stem sa odgovarajućom loz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 xml:space="preserve">nkom 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 xml:space="preserve"> kor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>sn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>čk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 xml:space="preserve">m </w:t>
      </w:r>
      <w:r w:rsidR="00B96400" w:rsidRPr="003F7A68">
        <w:rPr>
          <w:color w:val="000000"/>
          <w:lang w:val="sr-Latn-BA"/>
        </w:rPr>
        <w:t>i</w:t>
      </w:r>
      <w:r w:rsidR="00584DBC" w:rsidRPr="003F7A68">
        <w:rPr>
          <w:color w:val="000000"/>
          <w:lang w:val="sr-Latn-BA"/>
        </w:rPr>
        <w:t>menom</w:t>
      </w:r>
      <w:r w:rsidRPr="003F7A68">
        <w:rPr>
          <w:color w:val="000000"/>
          <w:lang w:val="sr-Latn-BA"/>
        </w:rPr>
        <w:t>, što im omogućava dotatne informacije i funkcionalnosti ko što je praćenje svoje istorije korištenja usluga.</w:t>
      </w:r>
    </w:p>
    <w:p w14:paraId="6F7EB6ED" w14:textId="1C9C6672" w:rsidR="00584DBC" w:rsidRPr="003F7A68" w:rsidRDefault="00D114F7" w:rsidP="00D114F7">
      <w:pPr>
        <w:widowControl/>
        <w:autoSpaceDE w:val="0"/>
        <w:autoSpaceDN w:val="0"/>
        <w:adjustRightInd w:val="0"/>
        <w:spacing w:line="240" w:lineRule="auto"/>
      </w:pPr>
      <w:r w:rsidRPr="003F7A68">
        <w:rPr>
          <w:color w:val="000000"/>
          <w:lang w:val="sr-Latn-BA"/>
        </w:rPr>
        <w:t>Pored toga, zaposleni u agencijama imaju mogućnost upravljanja rezervacijama, izmjene rezervacija i pregleda obračuna kao i pregleda i uređivanja operativnih podataka o voznom parku.</w:t>
      </w:r>
    </w:p>
    <w:p w14:paraId="6B3C8BD2" w14:textId="77777777" w:rsidR="00584DBC" w:rsidRPr="003F7A68" w:rsidRDefault="00584DBC" w:rsidP="00584DBC">
      <w:pPr>
        <w:pStyle w:val="BodyText"/>
        <w:ind w:left="0"/>
        <w:rPr>
          <w:lang w:val="sr-Latn-BA"/>
        </w:rPr>
      </w:pPr>
    </w:p>
    <w:p w14:paraId="0CCCDC85" w14:textId="71B55B62" w:rsidR="00584DBC" w:rsidRPr="003F7A68" w:rsidRDefault="00E47C51" w:rsidP="00584DBC">
      <w:pPr>
        <w:pStyle w:val="Heading2"/>
        <w:rPr>
          <w:rFonts w:ascii="Times New Roman" w:hAnsi="Times New Roman"/>
          <w:lang w:val="sr-Latn-BA"/>
        </w:rPr>
      </w:pPr>
      <w:bookmarkStart w:id="41" w:name="_Toc137540502"/>
      <w:r w:rsidRPr="003F7A68">
        <w:rPr>
          <w:rFonts w:ascii="Times New Roman" w:hAnsi="Times New Roman"/>
          <w:lang w:val="sr-Latn-BA"/>
        </w:rPr>
        <w:t>Profili zainteresovanih strana</w:t>
      </w:r>
      <w:bookmarkEnd w:id="41"/>
    </w:p>
    <w:p w14:paraId="2A349D14" w14:textId="677B4543" w:rsidR="00874A27" w:rsidRPr="003F7A68" w:rsidRDefault="00E47C51" w:rsidP="00584DBC">
      <w:pPr>
        <w:pStyle w:val="Heading3"/>
        <w:rPr>
          <w:rFonts w:ascii="Times New Roman" w:hAnsi="Times New Roman"/>
        </w:rPr>
      </w:pPr>
      <w:bookmarkStart w:id="42" w:name="_Toc137540503"/>
      <w:r w:rsidRPr="003F7A68">
        <w:rPr>
          <w:rFonts w:ascii="Times New Roman" w:hAnsi="Times New Roman"/>
          <w:lang w:val="sr-Latn-BA"/>
        </w:rPr>
        <w:t xml:space="preserve">Agencija za iznajmljivanje </w:t>
      </w:r>
      <w:r w:rsidR="00B5617B">
        <w:rPr>
          <w:rFonts w:ascii="Times New Roman" w:hAnsi="Times New Roman"/>
          <w:lang w:val="sr-Latn-BA"/>
        </w:rPr>
        <w:t>prevoznih sredstava</w:t>
      </w:r>
      <w:bookmarkEnd w:id="42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74A27" w:rsidRPr="003F7A68" w14:paraId="0129F095" w14:textId="77777777" w:rsidTr="00E86DF5">
        <w:tc>
          <w:tcPr>
            <w:tcW w:w="1890" w:type="dxa"/>
          </w:tcPr>
          <w:p w14:paraId="29545DB5" w14:textId="77777777" w:rsidR="00874A27" w:rsidRPr="003F7A68" w:rsidRDefault="0042604A">
            <w:pPr>
              <w:rPr>
                <w:b/>
              </w:rPr>
            </w:pPr>
            <w:r w:rsidRPr="003F7A68">
              <w:rPr>
                <w:b/>
              </w:rPr>
              <w:t>Op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>s</w:t>
            </w:r>
          </w:p>
        </w:tc>
        <w:tc>
          <w:tcPr>
            <w:tcW w:w="6948" w:type="dxa"/>
          </w:tcPr>
          <w:p w14:paraId="249B9EDB" w14:textId="7DA5AD73" w:rsidR="00874A27" w:rsidRPr="003F7A68" w:rsidRDefault="0042604A" w:rsidP="001839A2">
            <w:pPr>
              <w:pStyle w:val="InfoBlue"/>
            </w:pPr>
            <w:r w:rsidRPr="003F7A68">
              <w:t xml:space="preserve">Pružatelj </w:t>
            </w:r>
            <w:r w:rsidR="00396620" w:rsidRPr="003F7A68">
              <w:t xml:space="preserve">usluga iznajmljivanja </w:t>
            </w:r>
            <w:r w:rsidR="001839A2">
              <w:t>prevoznih sredstava</w:t>
            </w:r>
          </w:p>
        </w:tc>
      </w:tr>
      <w:tr w:rsidR="00874A27" w:rsidRPr="003F7A68" w14:paraId="3418153F" w14:textId="77777777" w:rsidTr="00E86DF5">
        <w:tc>
          <w:tcPr>
            <w:tcW w:w="1890" w:type="dxa"/>
          </w:tcPr>
          <w:p w14:paraId="40FF405F" w14:textId="77777777" w:rsidR="00874A27" w:rsidRPr="003F7A68" w:rsidRDefault="0042604A">
            <w:pPr>
              <w:rPr>
                <w:b/>
              </w:rPr>
            </w:pPr>
            <w:r w:rsidRPr="003F7A68">
              <w:rPr>
                <w:b/>
              </w:rPr>
              <w:t>T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>p</w:t>
            </w:r>
          </w:p>
        </w:tc>
        <w:tc>
          <w:tcPr>
            <w:tcW w:w="6948" w:type="dxa"/>
          </w:tcPr>
          <w:p w14:paraId="1B5557DA" w14:textId="4E359FAB" w:rsidR="00874A27" w:rsidRPr="003F7A68" w:rsidRDefault="00396620" w:rsidP="00EC007A">
            <w:pPr>
              <w:pStyle w:val="InfoBlue"/>
            </w:pPr>
            <w:r w:rsidRPr="003F7A68">
              <w:t>Poslovni subjekt</w:t>
            </w:r>
          </w:p>
        </w:tc>
      </w:tr>
      <w:tr w:rsidR="00874A27" w:rsidRPr="003F7A68" w14:paraId="4E7C5DDB" w14:textId="77777777" w:rsidTr="00E86DF5">
        <w:tc>
          <w:tcPr>
            <w:tcW w:w="1890" w:type="dxa"/>
          </w:tcPr>
          <w:p w14:paraId="1AF3DD91" w14:textId="77777777" w:rsidR="00874A27" w:rsidRPr="003F7A68" w:rsidRDefault="0042604A">
            <w:pPr>
              <w:rPr>
                <w:b/>
              </w:rPr>
            </w:pPr>
            <w:r w:rsidRPr="003F7A68">
              <w:rPr>
                <w:b/>
              </w:rPr>
              <w:t>Odgovornost</w:t>
            </w:r>
            <w:r w:rsidR="00B96400" w:rsidRPr="003F7A68">
              <w:rPr>
                <w:b/>
              </w:rPr>
              <w:t>i</w:t>
            </w:r>
          </w:p>
        </w:tc>
        <w:tc>
          <w:tcPr>
            <w:tcW w:w="6948" w:type="dxa"/>
          </w:tcPr>
          <w:p w14:paraId="0010EFEA" w14:textId="43C7BF00" w:rsidR="0042604A" w:rsidRPr="003F7A68" w:rsidRDefault="0042604A" w:rsidP="00AA6BC5">
            <w:pPr>
              <w:pStyle w:val="InfoBlue"/>
              <w:numPr>
                <w:ilvl w:val="0"/>
                <w:numId w:val="11"/>
              </w:numPr>
            </w:pPr>
            <w:r w:rsidRPr="003F7A68">
              <w:t xml:space="preserve">Pružanje resursa </w:t>
            </w:r>
            <w:r w:rsidR="00B96400" w:rsidRPr="003F7A68">
              <w:t>i</w:t>
            </w:r>
            <w:r w:rsidRPr="003F7A68">
              <w:t xml:space="preserve"> podrške </w:t>
            </w:r>
            <w:r w:rsidR="00DA1AC0" w:rsidRPr="003F7A68">
              <w:t>tokom</w:t>
            </w:r>
            <w:r w:rsidRPr="003F7A68">
              <w:t xml:space="preserve"> </w:t>
            </w:r>
            <w:r w:rsidR="00B96400" w:rsidRPr="003F7A68">
              <w:t>i</w:t>
            </w:r>
            <w:r w:rsidRPr="003F7A68">
              <w:t>mplementac</w:t>
            </w:r>
            <w:r w:rsidR="00B96400" w:rsidRPr="003F7A68">
              <w:t>i</w:t>
            </w:r>
            <w:r w:rsidRPr="003F7A68">
              <w:t xml:space="preserve">je: </w:t>
            </w:r>
            <w:r w:rsidR="00396620" w:rsidRPr="003F7A68">
              <w:t>Agencije</w:t>
            </w:r>
            <w:r w:rsidRPr="003F7A68">
              <w:t xml:space="preserve"> b</w:t>
            </w:r>
            <w:r w:rsidR="00B96400" w:rsidRPr="003F7A68">
              <w:t>i</w:t>
            </w:r>
            <w:r w:rsidRPr="003F7A68">
              <w:t xml:space="preserve"> treba</w:t>
            </w:r>
            <w:r w:rsidR="00396620" w:rsidRPr="003F7A68">
              <w:t>le</w:t>
            </w:r>
            <w:r w:rsidRPr="003F7A68">
              <w:t xml:space="preserve"> os</w:t>
            </w:r>
            <w:r w:rsidR="00B96400" w:rsidRPr="003F7A68">
              <w:t>i</w:t>
            </w:r>
            <w:r w:rsidRPr="003F7A68">
              <w:t>gurat</w:t>
            </w:r>
            <w:r w:rsidR="00B96400" w:rsidRPr="003F7A68">
              <w:t>i</w:t>
            </w:r>
            <w:r w:rsidRPr="003F7A68">
              <w:t xml:space="preserve"> sve potrebne resurse, kao što su podac</w:t>
            </w:r>
            <w:r w:rsidR="00B96400" w:rsidRPr="003F7A68">
              <w:t>i</w:t>
            </w:r>
            <w:r w:rsidRPr="003F7A68">
              <w:t xml:space="preserve"> </w:t>
            </w:r>
            <w:r w:rsidR="00B96400" w:rsidRPr="003F7A68">
              <w:t>i</w:t>
            </w:r>
            <w:r w:rsidRPr="003F7A68">
              <w:t>l</w:t>
            </w:r>
            <w:r w:rsidR="00B96400" w:rsidRPr="003F7A68">
              <w:t>i</w:t>
            </w:r>
            <w:r w:rsidRPr="003F7A68">
              <w:t xml:space="preserve"> hardver, za podršku </w:t>
            </w:r>
            <w:r w:rsidR="00B96400" w:rsidRPr="003F7A68">
              <w:t>i</w:t>
            </w:r>
            <w:r w:rsidRPr="003F7A68">
              <w:t>mplementac</w:t>
            </w:r>
            <w:r w:rsidR="00B96400" w:rsidRPr="003F7A68">
              <w:t>i</w:t>
            </w:r>
            <w:r w:rsidRPr="003F7A68">
              <w:t>j</w:t>
            </w:r>
            <w:r w:rsidR="00B96400" w:rsidRPr="003F7A68">
              <w:t>i</w:t>
            </w:r>
            <w:r w:rsidRPr="003F7A68">
              <w:t xml:space="preserve"> softvera </w:t>
            </w:r>
            <w:r w:rsidR="00B96400" w:rsidRPr="003F7A68">
              <w:t>i</w:t>
            </w:r>
            <w:r w:rsidRPr="003F7A68">
              <w:t xml:space="preserve"> treba</w:t>
            </w:r>
            <w:r w:rsidR="00396620" w:rsidRPr="003F7A68">
              <w:t xml:space="preserve">ju </w:t>
            </w:r>
            <w:r w:rsidRPr="003F7A68">
              <w:t>pruž</w:t>
            </w:r>
            <w:r w:rsidR="00B96400" w:rsidRPr="003F7A68">
              <w:t>i</w:t>
            </w:r>
            <w:r w:rsidRPr="003F7A68">
              <w:t>t</w:t>
            </w:r>
            <w:r w:rsidR="00B96400" w:rsidRPr="003F7A68">
              <w:t>i</w:t>
            </w:r>
            <w:r w:rsidRPr="003F7A68">
              <w:t xml:space="preserve"> obuku </w:t>
            </w:r>
            <w:r w:rsidR="00B96400" w:rsidRPr="003F7A68">
              <w:t>i</w:t>
            </w:r>
            <w:r w:rsidRPr="003F7A68">
              <w:t xml:space="preserve"> podršku svoj</w:t>
            </w:r>
            <w:r w:rsidR="00B96400" w:rsidRPr="003F7A68">
              <w:t>i</w:t>
            </w:r>
            <w:r w:rsidRPr="003F7A68">
              <w:t>m zaposlen</w:t>
            </w:r>
            <w:r w:rsidR="00B96400" w:rsidRPr="003F7A68">
              <w:t>i</w:t>
            </w:r>
            <w:r w:rsidRPr="003F7A68">
              <w:t>c</w:t>
            </w:r>
            <w:r w:rsidR="00B96400" w:rsidRPr="003F7A68">
              <w:t>i</w:t>
            </w:r>
            <w:r w:rsidRPr="003F7A68">
              <w:t>ma kako b</w:t>
            </w:r>
            <w:r w:rsidR="00B96400" w:rsidRPr="003F7A68">
              <w:t>i</w:t>
            </w:r>
            <w:r w:rsidRPr="003F7A68">
              <w:t xml:space="preserve"> se os</w:t>
            </w:r>
            <w:r w:rsidR="00B96400" w:rsidRPr="003F7A68">
              <w:t>i</w:t>
            </w:r>
            <w:r w:rsidRPr="003F7A68">
              <w:t>guralo uspješno uvođenje</w:t>
            </w:r>
            <w:r w:rsidR="00DA1AC0" w:rsidRPr="003F7A68">
              <w:t xml:space="preserve"> softvera</w:t>
            </w:r>
            <w:r w:rsidRPr="003F7A68">
              <w:t>.</w:t>
            </w:r>
          </w:p>
          <w:p w14:paraId="713662E2" w14:textId="379929D9" w:rsidR="00874A27" w:rsidRPr="003F7A68" w:rsidRDefault="0042604A" w:rsidP="00AA6BC5">
            <w:pPr>
              <w:pStyle w:val="InfoBlue"/>
              <w:numPr>
                <w:ilvl w:val="0"/>
                <w:numId w:val="11"/>
              </w:numPr>
            </w:pPr>
            <w:r w:rsidRPr="003F7A68">
              <w:t>Os</w:t>
            </w:r>
            <w:r w:rsidR="00B96400" w:rsidRPr="003F7A68">
              <w:t>i</w:t>
            </w:r>
            <w:r w:rsidRPr="003F7A68">
              <w:t>guravanje usklađenost</w:t>
            </w:r>
            <w:r w:rsidR="00B96400" w:rsidRPr="003F7A68">
              <w:t>i</w:t>
            </w:r>
            <w:r w:rsidRPr="003F7A68">
              <w:t xml:space="preserve"> </w:t>
            </w:r>
            <w:r w:rsidR="00396620" w:rsidRPr="003F7A68">
              <w:t>sa zakonskim propisima</w:t>
            </w:r>
            <w:r w:rsidRPr="003F7A68">
              <w:t xml:space="preserve">: </w:t>
            </w:r>
            <w:r w:rsidR="00396620" w:rsidRPr="003F7A68">
              <w:t>Agencije trebaju</w:t>
            </w:r>
            <w:r w:rsidRPr="003F7A68">
              <w:t xml:space="preserve"> os</w:t>
            </w:r>
            <w:r w:rsidR="00B96400" w:rsidRPr="003F7A68">
              <w:t>i</w:t>
            </w:r>
            <w:r w:rsidRPr="003F7A68">
              <w:t>gurat</w:t>
            </w:r>
            <w:r w:rsidR="00B96400" w:rsidRPr="003F7A68">
              <w:t>i</w:t>
            </w:r>
            <w:r w:rsidRPr="003F7A68">
              <w:t xml:space="preserve"> da softver zadovoljava sve potrebne </w:t>
            </w:r>
            <w:r w:rsidR="00396620" w:rsidRPr="003F7A68">
              <w:t xml:space="preserve">zakonske propise iz oblasti uluga iznajmljivanja </w:t>
            </w:r>
            <w:r w:rsidR="001839A2">
              <w:t>prevoznih sredstava</w:t>
            </w:r>
            <w:r w:rsidR="00396620" w:rsidRPr="003F7A68">
              <w:t xml:space="preserve"> i prevoza.</w:t>
            </w:r>
          </w:p>
        </w:tc>
      </w:tr>
      <w:tr w:rsidR="00874A27" w:rsidRPr="003F7A68" w14:paraId="2BE98F87" w14:textId="77777777" w:rsidTr="00E86DF5">
        <w:tc>
          <w:tcPr>
            <w:tcW w:w="1890" w:type="dxa"/>
          </w:tcPr>
          <w:p w14:paraId="142967D0" w14:textId="77777777" w:rsidR="00874A27" w:rsidRPr="003F7A68" w:rsidRDefault="0042604A">
            <w:pPr>
              <w:rPr>
                <w:b/>
              </w:rPr>
            </w:pPr>
            <w:r w:rsidRPr="003F7A68">
              <w:rPr>
                <w:b/>
              </w:rPr>
              <w:t>Uslov</w:t>
            </w:r>
            <w:r w:rsidR="00B96400" w:rsidRPr="003F7A68">
              <w:rPr>
                <w:b/>
              </w:rPr>
              <w:t>i</w:t>
            </w:r>
            <w:r w:rsidRPr="003F7A68">
              <w:rPr>
                <w:b/>
              </w:rPr>
              <w:t xml:space="preserve"> za uspjeh</w:t>
            </w:r>
          </w:p>
        </w:tc>
        <w:tc>
          <w:tcPr>
            <w:tcW w:w="6948" w:type="dxa"/>
          </w:tcPr>
          <w:p w14:paraId="3D34C154" w14:textId="35ECB01C" w:rsidR="00874A27" w:rsidRPr="003F7A68" w:rsidRDefault="00C24930" w:rsidP="00C24930">
            <w:pPr>
              <w:pStyle w:val="InfoBlue"/>
            </w:pPr>
            <w:r w:rsidRPr="003F7A68">
              <w:t>F</w:t>
            </w:r>
            <w:r w:rsidR="00B96400" w:rsidRPr="003F7A68">
              <w:t>i</w:t>
            </w:r>
            <w:r w:rsidR="00767640" w:rsidRPr="003F7A68">
              <w:t>nan</w:t>
            </w:r>
            <w:r w:rsidRPr="003F7A68">
              <w:t>sijska</w:t>
            </w:r>
            <w:r w:rsidR="00767640" w:rsidRPr="003F7A68">
              <w:t xml:space="preserve"> uspješnost</w:t>
            </w:r>
            <w:r w:rsidR="00B96400" w:rsidRPr="003F7A68">
              <w:t>i</w:t>
            </w:r>
            <w:r w:rsidR="00767640" w:rsidRPr="003F7A68">
              <w:t xml:space="preserve"> </w:t>
            </w:r>
            <w:r w:rsidRPr="003F7A68">
              <w:t>agencije</w:t>
            </w:r>
            <w:r w:rsidR="00767640" w:rsidRPr="003F7A68">
              <w:t xml:space="preserve">, </w:t>
            </w:r>
            <w:r w:rsidRPr="003F7A68">
              <w:t xml:space="preserve">povećanje efikasnosti poslovanja, </w:t>
            </w:r>
            <w:r w:rsidR="00767640" w:rsidRPr="003F7A68">
              <w:t>zadovoljstv</w:t>
            </w:r>
            <w:r w:rsidRPr="003F7A68">
              <w:t>o</w:t>
            </w:r>
            <w:r w:rsidR="00767640" w:rsidRPr="003F7A68">
              <w:t xml:space="preserve"> kor</w:t>
            </w:r>
            <w:r w:rsidR="00B96400" w:rsidRPr="003F7A68">
              <w:t>i</w:t>
            </w:r>
            <w:r w:rsidR="00767640" w:rsidRPr="003F7A68">
              <w:t>sn</w:t>
            </w:r>
            <w:r w:rsidR="00B96400" w:rsidRPr="003F7A68">
              <w:t>i</w:t>
            </w:r>
            <w:r w:rsidR="00767640" w:rsidRPr="003F7A68">
              <w:t xml:space="preserve">ka </w:t>
            </w:r>
            <w:r w:rsidR="00B96400" w:rsidRPr="003F7A68">
              <w:t>i</w:t>
            </w:r>
            <w:r w:rsidR="00DA1AC0" w:rsidRPr="003F7A68">
              <w:t xml:space="preserve"> </w:t>
            </w:r>
            <w:r w:rsidRPr="003F7A68">
              <w:t xml:space="preserve">povećanje </w:t>
            </w:r>
            <w:r w:rsidR="00DA1AC0" w:rsidRPr="003F7A68">
              <w:t>trž</w:t>
            </w:r>
            <w:r w:rsidR="00B96400" w:rsidRPr="003F7A68">
              <w:t>i</w:t>
            </w:r>
            <w:r w:rsidR="00DA1AC0" w:rsidRPr="003F7A68">
              <w:t xml:space="preserve">šnog udjela. </w:t>
            </w:r>
          </w:p>
        </w:tc>
      </w:tr>
      <w:tr w:rsidR="00874A27" w:rsidRPr="003F7A68" w14:paraId="6AD51A68" w14:textId="77777777" w:rsidTr="00E86DF5">
        <w:tc>
          <w:tcPr>
            <w:tcW w:w="1890" w:type="dxa"/>
          </w:tcPr>
          <w:p w14:paraId="3A3409FB" w14:textId="77777777" w:rsidR="00874A27" w:rsidRPr="003F7A68" w:rsidRDefault="0042604A">
            <w:pPr>
              <w:rPr>
                <w:b/>
              </w:rPr>
            </w:pPr>
            <w:r w:rsidRPr="003F7A68">
              <w:rPr>
                <w:b/>
              </w:rPr>
              <w:t>Uključenost</w:t>
            </w:r>
          </w:p>
        </w:tc>
        <w:tc>
          <w:tcPr>
            <w:tcW w:w="6948" w:type="dxa"/>
          </w:tcPr>
          <w:p w14:paraId="26B372D0" w14:textId="77777777" w:rsidR="00C24930" w:rsidRPr="003F7A68" w:rsidRDefault="00C24930" w:rsidP="00C24930">
            <w:pPr>
              <w:pStyle w:val="InfoBlue"/>
            </w:pPr>
            <w:r w:rsidRPr="003F7A68">
              <w:t>Pružanje inputa o zahtjevima softvera: Predstavnici agencije trebaju dati svoj input o karakteristikama i funkcionalnostima koje bi softver trebao imati kako bi zadovoljio njihove poslovne potrebe i potrebe svojih kupaca.</w:t>
            </w:r>
          </w:p>
          <w:p w14:paraId="12F8B8C5" w14:textId="4D485DF1" w:rsidR="00874A27" w:rsidRPr="003F7A68" w:rsidRDefault="00C24930" w:rsidP="00C24930">
            <w:pPr>
              <w:pStyle w:val="InfoBlue"/>
            </w:pPr>
            <w:r w:rsidRPr="003F7A68">
              <w:t>Testiranje i davanje povratnih informacija o softveru: Agencije trebaju aktivno sudjelovati u testiranju softvera tokom razvoja i dati povratne informacije o svim problemima, greškama ili područjima za poboljšanje.</w:t>
            </w:r>
          </w:p>
        </w:tc>
      </w:tr>
    </w:tbl>
    <w:p w14:paraId="083C4F01" w14:textId="77777777" w:rsidR="00874A27" w:rsidRPr="003F7A68" w:rsidRDefault="00874A27">
      <w:pPr>
        <w:pStyle w:val="BodyText"/>
      </w:pPr>
    </w:p>
    <w:p w14:paraId="7025D4F2" w14:textId="72661B51" w:rsidR="00545E62" w:rsidRPr="003F7A68" w:rsidRDefault="00545E62">
      <w:pPr>
        <w:pStyle w:val="BodyText"/>
      </w:pPr>
    </w:p>
    <w:p w14:paraId="046E0073" w14:textId="346CA742" w:rsidR="00C24930" w:rsidRPr="003F7A68" w:rsidRDefault="00C24930" w:rsidP="00C24930">
      <w:pPr>
        <w:pStyle w:val="Heading3"/>
        <w:rPr>
          <w:rFonts w:ascii="Times New Roman" w:hAnsi="Times New Roman"/>
        </w:rPr>
      </w:pPr>
      <w:bookmarkStart w:id="43" w:name="_Toc137540504"/>
      <w:r w:rsidRPr="003F7A68">
        <w:rPr>
          <w:rFonts w:ascii="Times New Roman" w:hAnsi="Times New Roman"/>
          <w:lang w:val="sr-Latn-BA"/>
        </w:rPr>
        <w:t>Klijenti agencija</w:t>
      </w:r>
      <w:bookmarkEnd w:id="43"/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C24930" w:rsidRPr="003F7A68" w14:paraId="3B8BEC06" w14:textId="77777777" w:rsidTr="002C3987">
        <w:tc>
          <w:tcPr>
            <w:tcW w:w="1890" w:type="dxa"/>
          </w:tcPr>
          <w:p w14:paraId="0B13F8C6" w14:textId="77777777" w:rsidR="00C24930" w:rsidRPr="003F7A68" w:rsidRDefault="00C24930" w:rsidP="002C3987">
            <w:pPr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6948" w:type="dxa"/>
          </w:tcPr>
          <w:p w14:paraId="183B71DD" w14:textId="30AA67E5" w:rsidR="00C24930" w:rsidRPr="003F7A68" w:rsidRDefault="00C24930" w:rsidP="00E705BA">
            <w:pPr>
              <w:pStyle w:val="InfoBlue"/>
            </w:pPr>
            <w:r w:rsidRPr="003F7A68">
              <w:t xml:space="preserve">Pravna i fizička lica koja koriste usluge najma </w:t>
            </w:r>
            <w:r w:rsidR="00E705BA">
              <w:t>prevoznog sredstva</w:t>
            </w:r>
          </w:p>
        </w:tc>
      </w:tr>
      <w:tr w:rsidR="00C24930" w:rsidRPr="003F7A68" w14:paraId="4C6D614D" w14:textId="77777777" w:rsidTr="002C3987">
        <w:tc>
          <w:tcPr>
            <w:tcW w:w="1890" w:type="dxa"/>
          </w:tcPr>
          <w:p w14:paraId="01EA79A0" w14:textId="77777777" w:rsidR="00C24930" w:rsidRPr="003F7A68" w:rsidRDefault="00C24930" w:rsidP="002C3987">
            <w:pPr>
              <w:rPr>
                <w:b/>
              </w:rPr>
            </w:pPr>
            <w:r w:rsidRPr="003F7A68">
              <w:rPr>
                <w:b/>
              </w:rPr>
              <w:t>Tip</w:t>
            </w:r>
          </w:p>
        </w:tc>
        <w:tc>
          <w:tcPr>
            <w:tcW w:w="6948" w:type="dxa"/>
          </w:tcPr>
          <w:p w14:paraId="1B48A1A1" w14:textId="54579463" w:rsidR="00C24930" w:rsidRPr="003F7A68" w:rsidRDefault="00C24930" w:rsidP="002C3987">
            <w:pPr>
              <w:pStyle w:val="InfoBlue"/>
            </w:pPr>
            <w:r w:rsidRPr="003F7A68">
              <w:t>Napredni ili povremeni korisnici</w:t>
            </w:r>
          </w:p>
        </w:tc>
      </w:tr>
      <w:tr w:rsidR="00C24930" w:rsidRPr="003F7A68" w14:paraId="5D025E0A" w14:textId="77777777" w:rsidTr="002C3987">
        <w:tc>
          <w:tcPr>
            <w:tcW w:w="1890" w:type="dxa"/>
          </w:tcPr>
          <w:p w14:paraId="1B3AA037" w14:textId="77777777" w:rsidR="00C24930" w:rsidRPr="003F7A68" w:rsidRDefault="00C24930" w:rsidP="002C3987">
            <w:pPr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18931110" w14:textId="5A90CA7F" w:rsidR="00C24930" w:rsidRPr="003F7A68" w:rsidRDefault="00C24930" w:rsidP="002C3987">
            <w:pPr>
              <w:pStyle w:val="InfoBlue"/>
            </w:pPr>
            <w:r w:rsidRPr="003F7A68">
              <w:t>-</w:t>
            </w:r>
          </w:p>
        </w:tc>
      </w:tr>
      <w:tr w:rsidR="00C24930" w:rsidRPr="003F7A68" w14:paraId="6A9FBB52" w14:textId="77777777" w:rsidTr="002C3987">
        <w:tc>
          <w:tcPr>
            <w:tcW w:w="1890" w:type="dxa"/>
          </w:tcPr>
          <w:p w14:paraId="3EDE8D8F" w14:textId="77777777" w:rsidR="00C24930" w:rsidRPr="003F7A68" w:rsidRDefault="00C24930" w:rsidP="002C3987">
            <w:pPr>
              <w:rPr>
                <w:b/>
              </w:rPr>
            </w:pPr>
            <w:r w:rsidRPr="003F7A68">
              <w:rPr>
                <w:b/>
              </w:rPr>
              <w:t>Uslovi za uspjeh</w:t>
            </w:r>
          </w:p>
        </w:tc>
        <w:tc>
          <w:tcPr>
            <w:tcW w:w="6948" w:type="dxa"/>
          </w:tcPr>
          <w:p w14:paraId="7AE97E50" w14:textId="1E009F23" w:rsidR="00C24930" w:rsidRPr="003F7A68" w:rsidRDefault="00C24930" w:rsidP="002C3987">
            <w:pPr>
              <w:pStyle w:val="InfoBlue"/>
            </w:pPr>
            <w:r w:rsidRPr="003F7A68">
              <w:t xml:space="preserve">Brz, jednostavan i pouzdan način da dođu do potrebnih usluga </w:t>
            </w:r>
          </w:p>
        </w:tc>
      </w:tr>
      <w:tr w:rsidR="00C24930" w:rsidRPr="003F7A68" w14:paraId="2386384E" w14:textId="77777777" w:rsidTr="002C3987">
        <w:tc>
          <w:tcPr>
            <w:tcW w:w="1890" w:type="dxa"/>
          </w:tcPr>
          <w:p w14:paraId="0CE22729" w14:textId="77777777" w:rsidR="00C24930" w:rsidRPr="003F7A68" w:rsidRDefault="00C24930" w:rsidP="002C3987">
            <w:pPr>
              <w:rPr>
                <w:b/>
              </w:rPr>
            </w:pPr>
            <w:r w:rsidRPr="003F7A68">
              <w:rPr>
                <w:b/>
              </w:rPr>
              <w:t>Uključenost</w:t>
            </w:r>
          </w:p>
        </w:tc>
        <w:tc>
          <w:tcPr>
            <w:tcW w:w="6948" w:type="dxa"/>
          </w:tcPr>
          <w:p w14:paraId="5B0518B9" w14:textId="5E42E0AA" w:rsidR="00C24930" w:rsidRPr="003F7A68" w:rsidRDefault="00C24930" w:rsidP="002C3987">
            <w:pPr>
              <w:pStyle w:val="InfoBlue"/>
            </w:pPr>
            <w:r w:rsidRPr="003F7A68">
              <w:t xml:space="preserve">Pružanje inputa o zahtjevima softvera: Klijenti trebaju dati svoj input o karakteristikama i funkcionalnostima koje bi softver trebao imati kako bi zadovoljio njihove </w:t>
            </w:r>
            <w:r w:rsidR="004812A6" w:rsidRPr="003F7A68">
              <w:t>potrebe</w:t>
            </w:r>
            <w:r w:rsidRPr="003F7A68">
              <w:t>.</w:t>
            </w:r>
          </w:p>
          <w:p w14:paraId="6D926053" w14:textId="19AB5FA8" w:rsidR="00C24930" w:rsidRPr="003F7A68" w:rsidRDefault="00C24930" w:rsidP="002C3987">
            <w:pPr>
              <w:pStyle w:val="InfoBlue"/>
            </w:pPr>
            <w:r w:rsidRPr="003F7A68">
              <w:t xml:space="preserve">Testiranje i davanje povratnih informacija o softveru: </w:t>
            </w:r>
            <w:r w:rsidR="004812A6" w:rsidRPr="003F7A68">
              <w:t>Klijenti</w:t>
            </w:r>
            <w:r w:rsidRPr="003F7A68">
              <w:t xml:space="preserve"> trebaju aktivno sudjelovati u testiranju softvera tokom razvoja i dati povratne informacije o svim problemima, greškama ili područjima za poboljšanje.</w:t>
            </w:r>
          </w:p>
        </w:tc>
      </w:tr>
    </w:tbl>
    <w:p w14:paraId="5232DDA6" w14:textId="77777777" w:rsidR="00C24930" w:rsidRPr="003F7A68" w:rsidRDefault="00C24930">
      <w:pPr>
        <w:pStyle w:val="BodyText"/>
      </w:pPr>
    </w:p>
    <w:p w14:paraId="76673C46" w14:textId="19ECB6BF" w:rsidR="00874A27" w:rsidRPr="003F7A68" w:rsidRDefault="00911BBB">
      <w:pPr>
        <w:pStyle w:val="Heading2"/>
        <w:widowControl/>
        <w:rPr>
          <w:rFonts w:ascii="Times New Roman" w:hAnsi="Times New Roman"/>
        </w:rPr>
      </w:pPr>
      <w:bookmarkStart w:id="44" w:name="_Toc137540505"/>
      <w:r w:rsidRPr="003F7A68">
        <w:rPr>
          <w:rFonts w:ascii="Times New Roman" w:hAnsi="Times New Roman"/>
        </w:rPr>
        <w:t>Korisnički profili</w:t>
      </w:r>
      <w:bookmarkEnd w:id="44"/>
    </w:p>
    <w:p w14:paraId="6219D7A6" w14:textId="5F8589FE" w:rsidR="00874A27" w:rsidRPr="003F7A68" w:rsidRDefault="00CB66F0">
      <w:pPr>
        <w:pStyle w:val="Heading3"/>
        <w:rPr>
          <w:rFonts w:ascii="Times New Roman" w:hAnsi="Times New Roman"/>
        </w:rPr>
      </w:pPr>
      <w:bookmarkStart w:id="45" w:name="_Toc137540506"/>
      <w:r w:rsidRPr="003F7A68">
        <w:rPr>
          <w:rFonts w:ascii="Times New Roman" w:hAnsi="Times New Roman"/>
        </w:rPr>
        <w:t>Predstavnik službe za korisnike</w:t>
      </w:r>
      <w:bookmarkEnd w:id="45"/>
      <w:r w:rsidR="003A1383" w:rsidRPr="003F7A68">
        <w:rPr>
          <w:rFonts w:ascii="Times New Roman" w:hAnsi="Times New Roman"/>
        </w:rPr>
        <w:br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74A27" w:rsidRPr="003F7A68" w14:paraId="3F6A0706" w14:textId="77777777">
        <w:tc>
          <w:tcPr>
            <w:tcW w:w="1890" w:type="dxa"/>
          </w:tcPr>
          <w:p w14:paraId="1472DDFD" w14:textId="18D7181F" w:rsidR="00874A27" w:rsidRPr="003F7A68" w:rsidRDefault="0077020D">
            <w:pPr>
              <w:rPr>
                <w:b/>
              </w:rPr>
            </w:pPr>
            <w:r w:rsidRPr="003F7A68">
              <w:rPr>
                <w:b/>
              </w:rPr>
              <w:t xml:space="preserve">Predstavnik </w:t>
            </w:r>
          </w:p>
        </w:tc>
        <w:tc>
          <w:tcPr>
            <w:tcW w:w="6948" w:type="dxa"/>
          </w:tcPr>
          <w:p w14:paraId="15BAEEDB" w14:textId="6AC7A8D7" w:rsidR="00874A27" w:rsidRPr="003F7A68" w:rsidRDefault="0077020D" w:rsidP="00EC007A">
            <w:pPr>
              <w:pStyle w:val="InfoBlue"/>
            </w:pPr>
            <w:r w:rsidRPr="003F7A68">
              <w:t>Zaposleni u agenciji</w:t>
            </w:r>
          </w:p>
        </w:tc>
      </w:tr>
      <w:tr w:rsidR="00874A27" w:rsidRPr="003F7A68" w14:paraId="437B4B38" w14:textId="77777777">
        <w:tc>
          <w:tcPr>
            <w:tcW w:w="1890" w:type="dxa"/>
          </w:tcPr>
          <w:p w14:paraId="619C453F" w14:textId="5F53A1F3" w:rsidR="00874A27" w:rsidRPr="003F7A68" w:rsidRDefault="0077020D">
            <w:pPr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6948" w:type="dxa"/>
          </w:tcPr>
          <w:p w14:paraId="43197A72" w14:textId="35DBE516" w:rsidR="00874A27" w:rsidRPr="003F7A68" w:rsidRDefault="00CB66F0" w:rsidP="0077020D">
            <w:pPr>
              <w:pStyle w:val="InfoBlue"/>
            </w:pPr>
            <w:r w:rsidRPr="003F7A68">
              <w:t>Zaposleni koji je na prvoj liniji, tj. prvi stupa u kontakt sa korisnikom usluga</w:t>
            </w:r>
          </w:p>
        </w:tc>
      </w:tr>
      <w:tr w:rsidR="00874A27" w:rsidRPr="003F7A68" w14:paraId="7DC8F4FC" w14:textId="77777777">
        <w:tc>
          <w:tcPr>
            <w:tcW w:w="1890" w:type="dxa"/>
          </w:tcPr>
          <w:p w14:paraId="6C017B15" w14:textId="215A8D97" w:rsidR="00874A27" w:rsidRPr="003F7A68" w:rsidRDefault="0077020D">
            <w:pPr>
              <w:rPr>
                <w:b/>
              </w:rPr>
            </w:pPr>
            <w:r w:rsidRPr="003F7A68">
              <w:rPr>
                <w:b/>
              </w:rPr>
              <w:t>Tip</w:t>
            </w:r>
          </w:p>
        </w:tc>
        <w:tc>
          <w:tcPr>
            <w:tcW w:w="6948" w:type="dxa"/>
          </w:tcPr>
          <w:p w14:paraId="0FDBC95F" w14:textId="62780EF6" w:rsidR="00874A27" w:rsidRPr="003F7A68" w:rsidRDefault="00CB66F0" w:rsidP="00EC007A">
            <w:pPr>
              <w:pStyle w:val="InfoBlue"/>
            </w:pPr>
            <w:r w:rsidRPr="003F7A68">
              <w:t>Zaposleni na prvoj liniji u agenciji</w:t>
            </w:r>
          </w:p>
        </w:tc>
      </w:tr>
      <w:tr w:rsidR="00874A27" w:rsidRPr="003F7A68" w14:paraId="130C6C49" w14:textId="77777777">
        <w:tc>
          <w:tcPr>
            <w:tcW w:w="1890" w:type="dxa"/>
          </w:tcPr>
          <w:p w14:paraId="216B5F96" w14:textId="3A2D0DBC" w:rsidR="00874A27" w:rsidRPr="003F7A68" w:rsidRDefault="0077020D">
            <w:pPr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3D11C197" w14:textId="77777777" w:rsidR="00E705BA" w:rsidRDefault="00E705BA" w:rsidP="00AA6BC5">
            <w:pPr>
              <w:pStyle w:val="InfoBlue"/>
              <w:numPr>
                <w:ilvl w:val="0"/>
                <w:numId w:val="10"/>
              </w:numPr>
            </w:pPr>
            <w:r>
              <w:t>javljanje na telefone</w:t>
            </w:r>
          </w:p>
          <w:p w14:paraId="2F3EB0AB" w14:textId="6D3CA481" w:rsidR="00874A27" w:rsidRPr="003F7A68" w:rsidRDefault="00CB66F0" w:rsidP="00AA6BC5">
            <w:pPr>
              <w:pStyle w:val="InfoBlue"/>
              <w:numPr>
                <w:ilvl w:val="0"/>
                <w:numId w:val="10"/>
              </w:numPr>
            </w:pPr>
            <w:r w:rsidRPr="003F7A68">
              <w:t>pružanje pomoći kupcima</w:t>
            </w:r>
          </w:p>
        </w:tc>
      </w:tr>
      <w:tr w:rsidR="00874A27" w:rsidRPr="003F7A68" w14:paraId="4352DEF9" w14:textId="77777777">
        <w:tc>
          <w:tcPr>
            <w:tcW w:w="1890" w:type="dxa"/>
          </w:tcPr>
          <w:p w14:paraId="5EA2F007" w14:textId="5BF41481" w:rsidR="00874A27" w:rsidRPr="003F7A68" w:rsidRDefault="0077020D">
            <w:pPr>
              <w:rPr>
                <w:b/>
              </w:rPr>
            </w:pPr>
            <w:r w:rsidRPr="003F7A68">
              <w:rPr>
                <w:b/>
              </w:rPr>
              <w:t>Kriterijum uspjeha</w:t>
            </w:r>
          </w:p>
        </w:tc>
        <w:tc>
          <w:tcPr>
            <w:tcW w:w="6948" w:type="dxa"/>
          </w:tcPr>
          <w:p w14:paraId="6DB26841" w14:textId="77777777" w:rsidR="00874A27" w:rsidRPr="003F7A68" w:rsidRDefault="00CB66F0" w:rsidP="00EC007A">
            <w:pPr>
              <w:pStyle w:val="InfoBlue"/>
            </w:pPr>
            <w:r w:rsidRPr="003F7A68">
              <w:t>Kvalitet usluge,koji se mjeri po zadovoljstvu klijenta i povratnoj informaciji od strane klijenta</w:t>
            </w:r>
          </w:p>
          <w:p w14:paraId="3D698AE2" w14:textId="77777777" w:rsidR="00CB66F0" w:rsidRPr="003F7A68" w:rsidRDefault="00CB66F0" w:rsidP="00CB66F0">
            <w:pPr>
              <w:pStyle w:val="BodyText"/>
              <w:ind w:left="0"/>
              <w:rPr>
                <w:lang w:val="sr-Latn-BA"/>
              </w:rPr>
            </w:pPr>
            <w:r w:rsidRPr="003F7A68">
              <w:rPr>
                <w:lang w:val="sr-Latn-BA"/>
              </w:rPr>
              <w:t>Broj izvršenih transakcija, koje je zaposleni uspješno obradio</w:t>
            </w:r>
          </w:p>
          <w:p w14:paraId="37267B32" w14:textId="77777777" w:rsidR="00CB66F0" w:rsidRPr="003F7A68" w:rsidRDefault="00CB66F0" w:rsidP="00CB66F0">
            <w:pPr>
              <w:pStyle w:val="BodyText"/>
              <w:ind w:left="0"/>
              <w:rPr>
                <w:lang w:val="sr-Latn-BA"/>
              </w:rPr>
            </w:pPr>
            <w:r w:rsidRPr="003F7A68">
              <w:rPr>
                <w:lang w:val="sr-Latn-BA"/>
              </w:rPr>
              <w:t>Efikasnost,koja se odnosi na to kojom su brzinom izvršene te transakcije</w:t>
            </w:r>
          </w:p>
          <w:p w14:paraId="2C3333B1" w14:textId="022CBEE6" w:rsidR="00CB66F0" w:rsidRPr="003F7A68" w:rsidRDefault="00CB66F0" w:rsidP="00CB66F0">
            <w:pPr>
              <w:pStyle w:val="BodyText"/>
              <w:ind w:left="0"/>
              <w:rPr>
                <w:lang w:val="sr-Latn-BA"/>
              </w:rPr>
            </w:pPr>
            <w:r w:rsidRPr="003F7A68">
              <w:rPr>
                <w:lang w:val="sr-Latn-BA"/>
              </w:rPr>
              <w:t>Angažovanost,tj. Koliko je zaposleni spreman i voljan da klijentima pruži tražene usluge</w:t>
            </w:r>
          </w:p>
        </w:tc>
      </w:tr>
      <w:tr w:rsidR="00874A27" w:rsidRPr="003F7A68" w14:paraId="368DB934" w14:textId="77777777">
        <w:tc>
          <w:tcPr>
            <w:tcW w:w="1890" w:type="dxa"/>
          </w:tcPr>
          <w:p w14:paraId="5D40CFD8" w14:textId="5A50EF06" w:rsidR="00874A27" w:rsidRPr="003F7A68" w:rsidRDefault="0077020D">
            <w:pPr>
              <w:rPr>
                <w:b/>
              </w:rPr>
            </w:pPr>
            <w:r w:rsidRPr="003F7A68"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1A3D4985" w14:textId="77777777" w:rsidR="00874A27" w:rsidRPr="003F7A68" w:rsidRDefault="00CB66F0" w:rsidP="00EC007A">
            <w:pPr>
              <w:pStyle w:val="InfoBlue"/>
            </w:pPr>
            <w:r w:rsidRPr="003F7A68">
              <w:t>Pružanje informacija o proizvodima i uslugama</w:t>
            </w:r>
          </w:p>
          <w:p w14:paraId="518A271D" w14:textId="77777777" w:rsidR="00CB66F0" w:rsidRPr="003F7A68" w:rsidRDefault="00CB66F0" w:rsidP="002A2C95">
            <w:pPr>
              <w:pStyle w:val="BodyText"/>
              <w:ind w:left="0"/>
              <w:rPr>
                <w:lang w:val="sr-Latn-BA"/>
              </w:rPr>
            </w:pPr>
            <w:r w:rsidRPr="003F7A68">
              <w:rPr>
                <w:lang w:val="sr-Latn-BA"/>
              </w:rPr>
              <w:t>Obrada zahtjeva za iznajmljivanje</w:t>
            </w:r>
          </w:p>
          <w:p w14:paraId="0CAABBE8" w14:textId="77777777" w:rsidR="00CB66F0" w:rsidRPr="003F7A68" w:rsidRDefault="00CB66F0" w:rsidP="002A2C95">
            <w:pPr>
              <w:pStyle w:val="BodyText"/>
              <w:ind w:left="0"/>
              <w:rPr>
                <w:lang w:val="sr-Latn-BA"/>
              </w:rPr>
            </w:pPr>
            <w:r w:rsidRPr="003F7A68">
              <w:rPr>
                <w:lang w:val="sr-Latn-BA"/>
              </w:rPr>
              <w:t>Pružanje pomoći klijentima</w:t>
            </w:r>
          </w:p>
          <w:p w14:paraId="1A72860F" w14:textId="401945C5" w:rsidR="00CB66F0" w:rsidRPr="003F7A68" w:rsidRDefault="00CB66F0" w:rsidP="002A2C95">
            <w:pPr>
              <w:pStyle w:val="BodyText"/>
              <w:ind w:left="0"/>
              <w:rPr>
                <w:lang w:val="sr-Latn-BA"/>
              </w:rPr>
            </w:pPr>
            <w:r w:rsidRPr="003F7A68">
              <w:rPr>
                <w:lang w:val="sr-Latn-BA"/>
              </w:rPr>
              <w:t>Obrada žalbi</w:t>
            </w:r>
          </w:p>
        </w:tc>
      </w:tr>
    </w:tbl>
    <w:p w14:paraId="22DFB14D" w14:textId="17E8676B" w:rsidR="0077020D" w:rsidRPr="003F7A68" w:rsidRDefault="002A2C95" w:rsidP="0077020D">
      <w:pPr>
        <w:pStyle w:val="Heading3"/>
        <w:rPr>
          <w:rFonts w:ascii="Times New Roman" w:hAnsi="Times New Roman"/>
        </w:rPr>
      </w:pPr>
      <w:bookmarkStart w:id="46" w:name="_Toc137540507"/>
      <w:r w:rsidRPr="003F7A68">
        <w:rPr>
          <w:rFonts w:ascii="Times New Roman" w:hAnsi="Times New Roman"/>
        </w:rPr>
        <w:t>Upravitelj voznog parka</w:t>
      </w:r>
      <w:bookmarkEnd w:id="46"/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77020D" w:rsidRPr="003F7A68" w14:paraId="13531D78" w14:textId="77777777" w:rsidTr="00911BBB">
        <w:tc>
          <w:tcPr>
            <w:tcW w:w="1890" w:type="dxa"/>
          </w:tcPr>
          <w:p w14:paraId="5048310F" w14:textId="77777777" w:rsidR="0077020D" w:rsidRPr="003F7A68" w:rsidRDefault="0077020D" w:rsidP="00911BBB">
            <w:pPr>
              <w:rPr>
                <w:b/>
              </w:rPr>
            </w:pPr>
            <w:r w:rsidRPr="003F7A68">
              <w:rPr>
                <w:b/>
              </w:rPr>
              <w:t xml:space="preserve">Predstavnik </w:t>
            </w:r>
          </w:p>
        </w:tc>
        <w:tc>
          <w:tcPr>
            <w:tcW w:w="6948" w:type="dxa"/>
          </w:tcPr>
          <w:p w14:paraId="7C8EF4D2" w14:textId="353377C8" w:rsidR="0077020D" w:rsidRPr="003F7A68" w:rsidRDefault="002A2C95" w:rsidP="00911BBB">
            <w:pPr>
              <w:pStyle w:val="InfoBlue"/>
            </w:pPr>
            <w:r w:rsidRPr="003F7A68">
              <w:t>Zaposleni u agenciji</w:t>
            </w:r>
          </w:p>
        </w:tc>
      </w:tr>
      <w:tr w:rsidR="0077020D" w:rsidRPr="003F7A68" w14:paraId="33C94CD9" w14:textId="77777777" w:rsidTr="00911BBB">
        <w:tc>
          <w:tcPr>
            <w:tcW w:w="1890" w:type="dxa"/>
          </w:tcPr>
          <w:p w14:paraId="769E3DC3" w14:textId="77777777" w:rsidR="0077020D" w:rsidRPr="003F7A68" w:rsidRDefault="0077020D" w:rsidP="00911BBB">
            <w:pPr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6948" w:type="dxa"/>
          </w:tcPr>
          <w:p w14:paraId="2FB45262" w14:textId="5F4373A8" w:rsidR="0077020D" w:rsidRPr="003F7A68" w:rsidRDefault="002A2C95" w:rsidP="00911BBB">
            <w:pPr>
              <w:pStyle w:val="InfoBlue"/>
            </w:pPr>
            <w:r w:rsidRPr="003F7A68">
              <w:t>Lice zaduženo za upravljanje prevoznim sredstvima agencije</w:t>
            </w:r>
          </w:p>
        </w:tc>
      </w:tr>
      <w:tr w:rsidR="0077020D" w:rsidRPr="003F7A68" w14:paraId="123392F8" w14:textId="77777777" w:rsidTr="00911BBB">
        <w:tc>
          <w:tcPr>
            <w:tcW w:w="1890" w:type="dxa"/>
          </w:tcPr>
          <w:p w14:paraId="4C95F31A" w14:textId="77777777" w:rsidR="0077020D" w:rsidRPr="003F7A68" w:rsidRDefault="0077020D" w:rsidP="00911BBB">
            <w:pPr>
              <w:rPr>
                <w:b/>
              </w:rPr>
            </w:pPr>
            <w:r w:rsidRPr="003F7A68">
              <w:rPr>
                <w:b/>
              </w:rPr>
              <w:t>Tip</w:t>
            </w:r>
          </w:p>
        </w:tc>
        <w:tc>
          <w:tcPr>
            <w:tcW w:w="6948" w:type="dxa"/>
          </w:tcPr>
          <w:p w14:paraId="2F9C1738" w14:textId="5BA89E61" w:rsidR="0077020D" w:rsidRPr="003F7A68" w:rsidRDefault="00486429" w:rsidP="00911BBB">
            <w:pPr>
              <w:pStyle w:val="InfoBlue"/>
            </w:pPr>
            <w:r w:rsidRPr="003F7A68">
              <w:t>Zaposleni koji ima zadatke vezane za upravljanje transportnim sredstvima</w:t>
            </w:r>
          </w:p>
        </w:tc>
      </w:tr>
      <w:tr w:rsidR="0077020D" w:rsidRPr="003F7A68" w14:paraId="64DAF0B0" w14:textId="77777777" w:rsidTr="00911BBB">
        <w:tc>
          <w:tcPr>
            <w:tcW w:w="1890" w:type="dxa"/>
          </w:tcPr>
          <w:p w14:paraId="5F99DC7A" w14:textId="77777777" w:rsidR="0077020D" w:rsidRPr="003F7A68" w:rsidRDefault="0077020D" w:rsidP="00911BBB">
            <w:pPr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3FC2F17D" w14:textId="2AF77116" w:rsidR="0009232F" w:rsidRDefault="0009232F" w:rsidP="00AA6BC5">
            <w:pPr>
              <w:pStyle w:val="ListParagraph"/>
              <w:numPr>
                <w:ilvl w:val="0"/>
                <w:numId w:val="9"/>
              </w:numPr>
            </w:pPr>
            <w:r w:rsidRPr="0009232F">
              <w:t xml:space="preserve">nabavka </w:t>
            </w:r>
            <w:r>
              <w:t>vozila</w:t>
            </w:r>
          </w:p>
          <w:p w14:paraId="3C5EEF27" w14:textId="73BD49BE" w:rsidR="00486429" w:rsidRPr="003F7A68" w:rsidRDefault="00486429" w:rsidP="00AA6BC5">
            <w:pPr>
              <w:pStyle w:val="ListParagraph"/>
              <w:numPr>
                <w:ilvl w:val="0"/>
                <w:numId w:val="9"/>
              </w:numPr>
            </w:pPr>
            <w:r w:rsidRPr="003F7A68">
              <w:t>koordinacija popravaka</w:t>
            </w:r>
          </w:p>
          <w:p w14:paraId="2CAC30DA" w14:textId="69E90D94" w:rsidR="0009232F" w:rsidRPr="003F7A68" w:rsidRDefault="00486429" w:rsidP="0009232F">
            <w:pPr>
              <w:pStyle w:val="ListParagraph"/>
              <w:numPr>
                <w:ilvl w:val="0"/>
                <w:numId w:val="9"/>
              </w:numPr>
            </w:pPr>
            <w:r w:rsidRPr="003F7A68">
              <w:t>održavanje i čišćenje prevoznih sredstava</w:t>
            </w:r>
          </w:p>
        </w:tc>
      </w:tr>
      <w:tr w:rsidR="005A260A" w:rsidRPr="003F7A68" w14:paraId="5A14F0A2" w14:textId="77777777" w:rsidTr="00911BBB">
        <w:tc>
          <w:tcPr>
            <w:tcW w:w="1890" w:type="dxa"/>
          </w:tcPr>
          <w:p w14:paraId="37B5B19F" w14:textId="3B185B8F" w:rsidR="005A260A" w:rsidRPr="003F7A68" w:rsidRDefault="005A260A" w:rsidP="00911BBB">
            <w:pPr>
              <w:rPr>
                <w:b/>
              </w:rPr>
            </w:pPr>
            <w:r w:rsidRPr="003F7A68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18085C4B" w14:textId="77777777" w:rsidR="005A260A" w:rsidRPr="003F7A68" w:rsidRDefault="005A260A" w:rsidP="00E705BA">
            <w:r w:rsidRPr="003F7A68">
              <w:t>Smanjenje troškova,koje  se odnosi na smanjenje troškova koji se tiču goriva, održavanja samih prevoznih sredstava,te nabavka novih.</w:t>
            </w:r>
          </w:p>
          <w:p w14:paraId="4BBF7E39" w14:textId="562CF1D6" w:rsidR="005A260A" w:rsidRPr="003F7A68" w:rsidRDefault="005A260A" w:rsidP="00E705BA">
            <w:r w:rsidRPr="003F7A68">
              <w:t xml:space="preserve">Efikasnost,koja se odnosi na efikasnost upravljanja voznim parkom, planiranje </w:t>
            </w:r>
            <w:r w:rsidR="0009232F">
              <w:t>i</w:t>
            </w:r>
            <w:r w:rsidRPr="003F7A68">
              <w:t xml:space="preserve"> praćenje servisiranja </w:t>
            </w:r>
            <w:r w:rsidR="0009232F">
              <w:t>i</w:t>
            </w:r>
            <w:r w:rsidRPr="003F7A68">
              <w:t xml:space="preserve"> održavanja </w:t>
            </w:r>
            <w:r w:rsidR="00587B51">
              <w:t>prevoznih sredstava</w:t>
            </w:r>
            <w:r w:rsidRPr="003F7A68">
              <w:t>.</w:t>
            </w:r>
          </w:p>
          <w:p w14:paraId="4D96F85C" w14:textId="77777777" w:rsidR="005A260A" w:rsidRPr="003F7A68" w:rsidRDefault="005A260A" w:rsidP="00E705BA">
            <w:r w:rsidRPr="003F7A68">
              <w:t>Planiranje potreba za prevoznim sredstvima</w:t>
            </w:r>
          </w:p>
          <w:p w14:paraId="506BFEA5" w14:textId="4B85AB28" w:rsidR="005A260A" w:rsidRPr="003F7A68" w:rsidRDefault="005A260A" w:rsidP="00E705BA">
            <w:r w:rsidRPr="003F7A68">
              <w:t xml:space="preserve">Sigurnost vozača </w:t>
            </w:r>
            <w:r w:rsidR="0009232F">
              <w:t>i</w:t>
            </w:r>
            <w:r w:rsidRPr="003F7A68">
              <w:t xml:space="preserve"> prevoznog sredstva</w:t>
            </w:r>
          </w:p>
        </w:tc>
      </w:tr>
      <w:tr w:rsidR="0077020D" w:rsidRPr="003F7A68" w14:paraId="0345C8AC" w14:textId="77777777" w:rsidTr="00911BBB">
        <w:tc>
          <w:tcPr>
            <w:tcW w:w="1890" w:type="dxa"/>
          </w:tcPr>
          <w:p w14:paraId="0CDC2EA6" w14:textId="33C2B139" w:rsidR="0077020D" w:rsidRPr="003F7A68" w:rsidRDefault="0077020D" w:rsidP="00911BBB">
            <w:pPr>
              <w:rPr>
                <w:b/>
              </w:rPr>
            </w:pPr>
            <w:r w:rsidRPr="003F7A68"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75F641C3" w14:textId="3B8F6A39" w:rsidR="0077020D" w:rsidRPr="003F7A68" w:rsidRDefault="0077020D" w:rsidP="0077020D">
            <w:pPr>
              <w:pStyle w:val="InfoBlue"/>
            </w:pPr>
            <w:r w:rsidRPr="003F7A68">
              <w:t xml:space="preserve">Uključeni </w:t>
            </w:r>
            <w:r w:rsidR="00486429" w:rsidRPr="003F7A68">
              <w:t>u proces brige o stanju i održavanju prevoznih sredstava</w:t>
            </w:r>
          </w:p>
        </w:tc>
      </w:tr>
    </w:tbl>
    <w:p w14:paraId="2A482F8D" w14:textId="77777777" w:rsidR="0077020D" w:rsidRPr="003F7A68" w:rsidRDefault="0077020D" w:rsidP="0077020D"/>
    <w:p w14:paraId="7F2CC1FA" w14:textId="7F42AFFA" w:rsidR="003C49F5" w:rsidRPr="003F7A68" w:rsidRDefault="003C49F5" w:rsidP="003C49F5">
      <w:pPr>
        <w:pStyle w:val="Heading3"/>
        <w:rPr>
          <w:rFonts w:ascii="Times New Roman" w:hAnsi="Times New Roman"/>
        </w:rPr>
      </w:pPr>
      <w:bookmarkStart w:id="47" w:name="_Toc137540508"/>
      <w:r w:rsidRPr="003F7A68">
        <w:rPr>
          <w:rFonts w:ascii="Times New Roman" w:hAnsi="Times New Roman"/>
        </w:rPr>
        <w:t>Vozač agencije</w:t>
      </w:r>
      <w:bookmarkEnd w:id="47"/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3C49F5" w:rsidRPr="003F7A68" w14:paraId="6F5DE057" w14:textId="77777777" w:rsidTr="00D87BFB">
        <w:tc>
          <w:tcPr>
            <w:tcW w:w="1890" w:type="dxa"/>
          </w:tcPr>
          <w:p w14:paraId="731A90B9" w14:textId="77777777" w:rsidR="003C49F5" w:rsidRPr="003F7A68" w:rsidRDefault="003C49F5" w:rsidP="00D87BFB">
            <w:pPr>
              <w:rPr>
                <w:b/>
              </w:rPr>
            </w:pPr>
            <w:r w:rsidRPr="003F7A68">
              <w:rPr>
                <w:b/>
              </w:rPr>
              <w:t xml:space="preserve">Predstavnik </w:t>
            </w:r>
          </w:p>
        </w:tc>
        <w:tc>
          <w:tcPr>
            <w:tcW w:w="6948" w:type="dxa"/>
          </w:tcPr>
          <w:p w14:paraId="5D2F019E" w14:textId="77777777" w:rsidR="003C49F5" w:rsidRPr="003F7A68" w:rsidRDefault="003C49F5" w:rsidP="00D87BFB">
            <w:pPr>
              <w:pStyle w:val="InfoBlue"/>
            </w:pPr>
            <w:r w:rsidRPr="003F7A68">
              <w:t>Zaposleni u agenciji</w:t>
            </w:r>
          </w:p>
        </w:tc>
      </w:tr>
      <w:tr w:rsidR="003C49F5" w:rsidRPr="003F7A68" w14:paraId="2C1ECE11" w14:textId="77777777" w:rsidTr="00D87BFB">
        <w:tc>
          <w:tcPr>
            <w:tcW w:w="1890" w:type="dxa"/>
          </w:tcPr>
          <w:p w14:paraId="7F74508E" w14:textId="77777777" w:rsidR="003C49F5" w:rsidRPr="003F7A68" w:rsidRDefault="003C49F5" w:rsidP="00D87BFB">
            <w:pPr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6948" w:type="dxa"/>
          </w:tcPr>
          <w:p w14:paraId="2C43479B" w14:textId="21837F08" w:rsidR="003C49F5" w:rsidRPr="003F7A68" w:rsidRDefault="003C49F5" w:rsidP="00D87BFB">
            <w:pPr>
              <w:pStyle w:val="InfoBlue"/>
            </w:pPr>
            <w:r w:rsidRPr="003F7A68">
              <w:t>Lice zaduženo za prevoz klijenata i transport prevoznih sredstava</w:t>
            </w:r>
          </w:p>
        </w:tc>
      </w:tr>
      <w:tr w:rsidR="003C49F5" w:rsidRPr="003F7A68" w14:paraId="1577D91D" w14:textId="77777777" w:rsidTr="00D87BFB">
        <w:tc>
          <w:tcPr>
            <w:tcW w:w="1890" w:type="dxa"/>
          </w:tcPr>
          <w:p w14:paraId="34D423F7" w14:textId="77777777" w:rsidR="003C49F5" w:rsidRPr="003F7A68" w:rsidRDefault="003C49F5" w:rsidP="00D87BFB">
            <w:pPr>
              <w:rPr>
                <w:b/>
              </w:rPr>
            </w:pPr>
            <w:r w:rsidRPr="003F7A68">
              <w:rPr>
                <w:b/>
              </w:rPr>
              <w:t>Tip</w:t>
            </w:r>
          </w:p>
        </w:tc>
        <w:tc>
          <w:tcPr>
            <w:tcW w:w="6948" w:type="dxa"/>
          </w:tcPr>
          <w:p w14:paraId="497480A3" w14:textId="3EC845E2" w:rsidR="003C49F5" w:rsidRPr="003F7A68" w:rsidRDefault="003C49F5" w:rsidP="003C49F5">
            <w:pPr>
              <w:pStyle w:val="InfoBlue"/>
            </w:pPr>
            <w:r w:rsidRPr="003F7A68">
              <w:t>Zaposleni koji ima zadatke vezan za transport prevoznih sredstava</w:t>
            </w:r>
          </w:p>
        </w:tc>
      </w:tr>
      <w:tr w:rsidR="003C49F5" w:rsidRPr="003F7A68" w14:paraId="3536816B" w14:textId="77777777" w:rsidTr="00D87BFB">
        <w:tc>
          <w:tcPr>
            <w:tcW w:w="1890" w:type="dxa"/>
          </w:tcPr>
          <w:p w14:paraId="31D0F697" w14:textId="77777777" w:rsidR="003C49F5" w:rsidRPr="003F7A68" w:rsidRDefault="003C49F5" w:rsidP="00D87BFB">
            <w:pPr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10DBD3E7" w14:textId="77777777" w:rsidR="00935E6C" w:rsidRPr="003F7A68" w:rsidRDefault="00935E6C" w:rsidP="00AA6BC5">
            <w:pPr>
              <w:pStyle w:val="ListParagraph"/>
              <w:numPr>
                <w:ilvl w:val="0"/>
                <w:numId w:val="8"/>
              </w:numPr>
            </w:pPr>
            <w:r w:rsidRPr="003F7A68">
              <w:t>izuzima potrebno prevozno sredstvo i transportuje ga do klijenta</w:t>
            </w:r>
          </w:p>
          <w:p w14:paraId="5C5CF5D8" w14:textId="77777777" w:rsidR="00935E6C" w:rsidRPr="003F7A68" w:rsidRDefault="00935E6C" w:rsidP="00AA6BC5">
            <w:pPr>
              <w:pStyle w:val="ListParagraph"/>
              <w:numPr>
                <w:ilvl w:val="0"/>
                <w:numId w:val="8"/>
              </w:numPr>
            </w:pPr>
            <w:r w:rsidRPr="003F7A68">
              <w:lastRenderedPageBreak/>
              <w:t>preuzima prevozno sredstvo od klijenta i vraća ga u agenciju</w:t>
            </w:r>
          </w:p>
          <w:p w14:paraId="4E5F330E" w14:textId="186F382A" w:rsidR="003C49F5" w:rsidRPr="003F7A68" w:rsidRDefault="0009232F" w:rsidP="00AA6BC5">
            <w:pPr>
              <w:pStyle w:val="InfoBlue"/>
              <w:numPr>
                <w:ilvl w:val="0"/>
                <w:numId w:val="8"/>
              </w:numPr>
            </w:pPr>
            <w:r>
              <w:t xml:space="preserve">    </w:t>
            </w:r>
            <w:r w:rsidR="00935E6C" w:rsidRPr="003F7A68">
              <w:t>transportuje klijente do i od agencije za iznajmljivanje prevozno sredstvo i zračne luke ili drugih lokacija preuzimanja/iskrcaja</w:t>
            </w:r>
          </w:p>
        </w:tc>
      </w:tr>
      <w:tr w:rsidR="003C49F5" w:rsidRPr="003F7A68" w14:paraId="6CE40835" w14:textId="77777777" w:rsidTr="00D87BFB">
        <w:tc>
          <w:tcPr>
            <w:tcW w:w="1890" w:type="dxa"/>
          </w:tcPr>
          <w:p w14:paraId="070FBDD7" w14:textId="77777777" w:rsidR="003C49F5" w:rsidRPr="003F7A68" w:rsidRDefault="003C49F5" w:rsidP="00D87BFB">
            <w:pPr>
              <w:rPr>
                <w:b/>
              </w:rPr>
            </w:pPr>
            <w:r w:rsidRPr="003F7A68">
              <w:rPr>
                <w:b/>
              </w:rPr>
              <w:lastRenderedPageBreak/>
              <w:t>Kriterijum za uspjeh</w:t>
            </w:r>
          </w:p>
        </w:tc>
        <w:tc>
          <w:tcPr>
            <w:tcW w:w="6948" w:type="dxa"/>
          </w:tcPr>
          <w:p w14:paraId="41A5DFD1" w14:textId="58682535" w:rsidR="003C49F5" w:rsidRPr="003F7A68" w:rsidRDefault="00935E6C" w:rsidP="00E705BA">
            <w:r w:rsidRPr="003F7A68">
              <w:t xml:space="preserve">Sigurnost putnika I drugih učesnika u saobraćaju(bezbjedna </w:t>
            </w:r>
            <w:r w:rsidR="0009232F">
              <w:t>i</w:t>
            </w:r>
            <w:r w:rsidRPr="003F7A68">
              <w:t xml:space="preserve"> odgovorna vožnja,poštovanje saobraćajnih propisa)</w:t>
            </w:r>
          </w:p>
          <w:p w14:paraId="6A7F867C" w14:textId="77777777" w:rsidR="00935E6C" w:rsidRPr="003F7A68" w:rsidRDefault="00935E6C" w:rsidP="00E705BA">
            <w:r w:rsidRPr="003F7A68">
              <w:t>Uspjeh vozača se može mjeriti po zadovoljstvu klijenta</w:t>
            </w:r>
          </w:p>
          <w:p w14:paraId="765D1B0F" w14:textId="21B98641" w:rsidR="00935E6C" w:rsidRPr="003F7A68" w:rsidRDefault="00935E6C" w:rsidP="00E705BA">
            <w:r w:rsidRPr="003F7A68">
              <w:t>Efikasnost, u smislu da se na vrijeme dođe do odredištva,optimalno korištenje goriva</w:t>
            </w:r>
          </w:p>
        </w:tc>
      </w:tr>
      <w:tr w:rsidR="003C49F5" w:rsidRPr="003F7A68" w14:paraId="5C5F5530" w14:textId="77777777" w:rsidTr="00D87BFB">
        <w:tc>
          <w:tcPr>
            <w:tcW w:w="1890" w:type="dxa"/>
          </w:tcPr>
          <w:p w14:paraId="031BB98A" w14:textId="39573670" w:rsidR="003C49F5" w:rsidRPr="003F7A68" w:rsidRDefault="003C49F5" w:rsidP="00D87BFB">
            <w:pPr>
              <w:rPr>
                <w:b/>
              </w:rPr>
            </w:pPr>
            <w:r w:rsidRPr="003F7A68"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59A9A658" w14:textId="09641A39" w:rsidR="003C49F5" w:rsidRPr="003F7A68" w:rsidRDefault="00935E6C" w:rsidP="00D87BFB">
            <w:pPr>
              <w:pStyle w:val="InfoBlue"/>
            </w:pPr>
            <w:r w:rsidRPr="003F7A68">
              <w:t>Pouzdan prevoz prevoznih sredstava do traženog mjesta</w:t>
            </w:r>
          </w:p>
        </w:tc>
      </w:tr>
    </w:tbl>
    <w:p w14:paraId="33614C8C" w14:textId="439B0C62" w:rsidR="004118F1" w:rsidRPr="003F7A68" w:rsidRDefault="004118F1" w:rsidP="004118F1">
      <w:pPr>
        <w:pStyle w:val="Heading3"/>
        <w:rPr>
          <w:rFonts w:ascii="Times New Roman" w:hAnsi="Times New Roman"/>
        </w:rPr>
      </w:pPr>
      <w:bookmarkStart w:id="48" w:name="_Toc137540509"/>
      <w:r w:rsidRPr="003F7A68">
        <w:rPr>
          <w:rFonts w:ascii="Times New Roman" w:hAnsi="Times New Roman"/>
        </w:rPr>
        <w:t>Stručnjak za marketing</w:t>
      </w:r>
      <w:bookmarkEnd w:id="48"/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4118F1" w:rsidRPr="003F7A68" w14:paraId="4D185802" w14:textId="77777777" w:rsidTr="00D87BFB">
        <w:tc>
          <w:tcPr>
            <w:tcW w:w="1890" w:type="dxa"/>
          </w:tcPr>
          <w:p w14:paraId="36C268C2" w14:textId="77777777" w:rsidR="004118F1" w:rsidRPr="003F7A68" w:rsidRDefault="004118F1" w:rsidP="00D87BFB">
            <w:pPr>
              <w:rPr>
                <w:b/>
              </w:rPr>
            </w:pPr>
            <w:r w:rsidRPr="003F7A68">
              <w:rPr>
                <w:b/>
              </w:rPr>
              <w:t xml:space="preserve">Predstavnik </w:t>
            </w:r>
          </w:p>
        </w:tc>
        <w:tc>
          <w:tcPr>
            <w:tcW w:w="6948" w:type="dxa"/>
          </w:tcPr>
          <w:p w14:paraId="5B39A268" w14:textId="77777777" w:rsidR="004118F1" w:rsidRPr="003F7A68" w:rsidRDefault="004118F1" w:rsidP="00D87BFB">
            <w:pPr>
              <w:pStyle w:val="InfoBlue"/>
            </w:pPr>
            <w:r w:rsidRPr="003F7A68">
              <w:t>Zaposleni u agenciji</w:t>
            </w:r>
          </w:p>
        </w:tc>
      </w:tr>
      <w:tr w:rsidR="004118F1" w:rsidRPr="003F7A68" w14:paraId="6C740AA2" w14:textId="77777777" w:rsidTr="00D87BFB">
        <w:tc>
          <w:tcPr>
            <w:tcW w:w="1890" w:type="dxa"/>
          </w:tcPr>
          <w:p w14:paraId="39F5119B" w14:textId="77777777" w:rsidR="004118F1" w:rsidRPr="003F7A68" w:rsidRDefault="004118F1" w:rsidP="00D87BFB">
            <w:pPr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6948" w:type="dxa"/>
          </w:tcPr>
          <w:p w14:paraId="09B128BA" w14:textId="598A0EE4" w:rsidR="004118F1" w:rsidRPr="003F7A68" w:rsidRDefault="004118F1" w:rsidP="005B22DC">
            <w:pPr>
              <w:pStyle w:val="InfoBlue"/>
            </w:pPr>
            <w:r w:rsidRPr="003F7A68">
              <w:t xml:space="preserve">Odgovoran je za razvoj i provedbu marketinških kampanja za promovisanje usluga agencije za iznajmljivanje </w:t>
            </w:r>
            <w:r w:rsidR="005B22DC">
              <w:t>prevoznih sredstava</w:t>
            </w:r>
            <w:r w:rsidRPr="003F7A68">
              <w:t>.</w:t>
            </w:r>
          </w:p>
        </w:tc>
      </w:tr>
      <w:tr w:rsidR="004118F1" w:rsidRPr="003F7A68" w14:paraId="3231664D" w14:textId="77777777" w:rsidTr="00D87BFB">
        <w:tc>
          <w:tcPr>
            <w:tcW w:w="1890" w:type="dxa"/>
          </w:tcPr>
          <w:p w14:paraId="3AC8E95B" w14:textId="77777777" w:rsidR="004118F1" w:rsidRPr="003F7A68" w:rsidRDefault="004118F1" w:rsidP="00D87BFB">
            <w:pPr>
              <w:rPr>
                <w:b/>
              </w:rPr>
            </w:pPr>
            <w:r w:rsidRPr="003F7A68">
              <w:rPr>
                <w:b/>
              </w:rPr>
              <w:t>Tip</w:t>
            </w:r>
          </w:p>
        </w:tc>
        <w:tc>
          <w:tcPr>
            <w:tcW w:w="6948" w:type="dxa"/>
          </w:tcPr>
          <w:p w14:paraId="48AD0F51" w14:textId="660EF110" w:rsidR="004118F1" w:rsidRPr="003F7A68" w:rsidRDefault="004118F1" w:rsidP="00D87BFB">
            <w:pPr>
              <w:pStyle w:val="InfoBlue"/>
            </w:pPr>
            <w:r w:rsidRPr="003F7A68">
              <w:t>Lice zaduženo za praćenje statističkih podataka o agenciji i uspješnosti</w:t>
            </w:r>
            <w:r w:rsidR="0009232F">
              <w:t xml:space="preserve"> </w:t>
            </w:r>
            <w:r w:rsidRPr="003F7A68">
              <w:t>poslovanja same agencije</w:t>
            </w:r>
            <w:r w:rsidR="0009232F">
              <w:t>.</w:t>
            </w:r>
          </w:p>
        </w:tc>
      </w:tr>
      <w:tr w:rsidR="004118F1" w:rsidRPr="003F7A68" w14:paraId="18AA118E" w14:textId="77777777" w:rsidTr="00D87BFB">
        <w:tc>
          <w:tcPr>
            <w:tcW w:w="1890" w:type="dxa"/>
          </w:tcPr>
          <w:p w14:paraId="2C2E6394" w14:textId="77777777" w:rsidR="004118F1" w:rsidRPr="003F7A68" w:rsidRDefault="004118F1" w:rsidP="00D87BFB">
            <w:pPr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5C653B2B" w14:textId="2CB9113C" w:rsidR="0009232F" w:rsidRDefault="0009232F" w:rsidP="00AA6BC5">
            <w:pPr>
              <w:pStyle w:val="ListParagraph"/>
              <w:numPr>
                <w:ilvl w:val="0"/>
                <w:numId w:val="12"/>
              </w:numPr>
            </w:pPr>
            <w:r w:rsidRPr="0009232F">
              <w:t>skupljanje i analiza statističkih podataka</w:t>
            </w:r>
          </w:p>
          <w:p w14:paraId="3565DC91" w14:textId="4630E245" w:rsidR="004118F1" w:rsidRPr="003F7A68" w:rsidRDefault="004118F1" w:rsidP="00AA6BC5">
            <w:pPr>
              <w:pStyle w:val="ListParagraph"/>
              <w:numPr>
                <w:ilvl w:val="0"/>
                <w:numId w:val="12"/>
              </w:numPr>
            </w:pPr>
            <w:r w:rsidRPr="003F7A68">
              <w:t>izrada marketing kampanja</w:t>
            </w:r>
          </w:p>
          <w:p w14:paraId="1FCB8071" w14:textId="0A505B38" w:rsidR="004118F1" w:rsidRPr="003F7A68" w:rsidRDefault="0009232F" w:rsidP="00AA6BC5">
            <w:pPr>
              <w:pStyle w:val="ListParagraph"/>
              <w:numPr>
                <w:ilvl w:val="0"/>
                <w:numId w:val="12"/>
              </w:numPr>
            </w:pPr>
            <w:r>
              <w:t xml:space="preserve">marketing preko </w:t>
            </w:r>
            <w:r w:rsidR="004118F1" w:rsidRPr="003F7A68">
              <w:t>društven</w:t>
            </w:r>
            <w:r>
              <w:t>ih</w:t>
            </w:r>
            <w:r w:rsidR="004118F1" w:rsidRPr="003F7A68">
              <w:t xml:space="preserve"> mrež</w:t>
            </w:r>
            <w:r>
              <w:t>a</w:t>
            </w:r>
          </w:p>
          <w:p w14:paraId="17CC6E24" w14:textId="09824D03" w:rsidR="0009232F" w:rsidRPr="0009232F" w:rsidRDefault="00E705BA" w:rsidP="0009232F">
            <w:pPr>
              <w:pStyle w:val="InfoBlue"/>
              <w:numPr>
                <w:ilvl w:val="0"/>
                <w:numId w:val="12"/>
              </w:numPr>
            </w:pPr>
            <w:r>
              <w:t xml:space="preserve">    </w:t>
            </w:r>
            <w:r w:rsidR="0009232F">
              <w:t xml:space="preserve">distribucija </w:t>
            </w:r>
            <w:r w:rsidR="004118F1" w:rsidRPr="003F7A68">
              <w:t>promotivn</w:t>
            </w:r>
            <w:r w:rsidR="0009232F">
              <w:t>og</w:t>
            </w:r>
            <w:r w:rsidR="004118F1" w:rsidRPr="003F7A68">
              <w:t xml:space="preserve"> materijal</w:t>
            </w:r>
            <w:r w:rsidR="0009232F">
              <w:t>a</w:t>
            </w:r>
          </w:p>
        </w:tc>
      </w:tr>
      <w:tr w:rsidR="004118F1" w:rsidRPr="003F7A68" w14:paraId="57FA2AB9" w14:textId="77777777" w:rsidTr="00D87BFB">
        <w:tc>
          <w:tcPr>
            <w:tcW w:w="1890" w:type="dxa"/>
          </w:tcPr>
          <w:p w14:paraId="4F702A16" w14:textId="77777777" w:rsidR="004118F1" w:rsidRPr="003F7A68" w:rsidRDefault="004118F1" w:rsidP="00D87BFB">
            <w:pPr>
              <w:rPr>
                <w:b/>
              </w:rPr>
            </w:pPr>
            <w:r w:rsidRPr="003F7A68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1150611D" w14:textId="77777777" w:rsidR="004118F1" w:rsidRPr="003F7A68" w:rsidRDefault="004118F1" w:rsidP="00E705BA">
            <w:r w:rsidRPr="003F7A68">
              <w:t>Povećanje prihoda agencije</w:t>
            </w:r>
          </w:p>
          <w:p w14:paraId="16D114AD" w14:textId="77777777" w:rsidR="004118F1" w:rsidRPr="003F7A68" w:rsidRDefault="004118F1" w:rsidP="00E705BA">
            <w:r w:rsidRPr="003F7A68">
              <w:t>Kreiranje prepoznatljivog Brenda agencije</w:t>
            </w:r>
          </w:p>
          <w:p w14:paraId="2FB99D88" w14:textId="77777777" w:rsidR="004118F1" w:rsidRPr="003F7A68" w:rsidRDefault="004118F1" w:rsidP="00E705BA">
            <w:r w:rsidRPr="003F7A68">
              <w:t>Povećanje vidljivosti agencije u ciljnjoj publici</w:t>
            </w:r>
          </w:p>
          <w:p w14:paraId="424673EC" w14:textId="77777777" w:rsidR="004118F1" w:rsidRPr="003F7A68" w:rsidRDefault="004118F1" w:rsidP="00E705BA">
            <w:r w:rsidRPr="003F7A68">
              <w:t>Poboljšanje prodajnih performansi agencije</w:t>
            </w:r>
          </w:p>
          <w:p w14:paraId="20E6F964" w14:textId="72870828" w:rsidR="004118F1" w:rsidRPr="003F7A68" w:rsidRDefault="004118F1" w:rsidP="00E705BA">
            <w:r w:rsidRPr="003F7A68">
              <w:t>Istraživanje tržišta</w:t>
            </w:r>
          </w:p>
        </w:tc>
      </w:tr>
      <w:tr w:rsidR="004118F1" w:rsidRPr="003F7A68" w14:paraId="7D27A3A4" w14:textId="77777777" w:rsidTr="00D87BFB">
        <w:tc>
          <w:tcPr>
            <w:tcW w:w="1890" w:type="dxa"/>
          </w:tcPr>
          <w:p w14:paraId="3345DA4B" w14:textId="23D9F44F" w:rsidR="004118F1" w:rsidRPr="003F7A68" w:rsidRDefault="004118F1" w:rsidP="00D87BFB">
            <w:pPr>
              <w:rPr>
                <w:b/>
              </w:rPr>
            </w:pPr>
            <w:r w:rsidRPr="003F7A68"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19D435FB" w14:textId="6F7D0796" w:rsidR="004118F1" w:rsidRPr="003F7A68" w:rsidRDefault="004118F1" w:rsidP="00D87BFB">
            <w:pPr>
              <w:pStyle w:val="InfoBlue"/>
            </w:pPr>
            <w:r w:rsidRPr="003F7A68">
              <w:t>Povezane uz aktivno promovisanje i pomaganje agenciji da postane što konkurentnija na tržištu</w:t>
            </w:r>
          </w:p>
        </w:tc>
      </w:tr>
    </w:tbl>
    <w:p w14:paraId="3624884A" w14:textId="0D6EFBFE" w:rsidR="001268A0" w:rsidRPr="003F7A68" w:rsidRDefault="001268A0" w:rsidP="001268A0">
      <w:pPr>
        <w:pStyle w:val="Heading3"/>
        <w:rPr>
          <w:rFonts w:ascii="Times New Roman" w:hAnsi="Times New Roman"/>
        </w:rPr>
      </w:pPr>
      <w:bookmarkStart w:id="49" w:name="_Toc137540510"/>
      <w:r w:rsidRPr="003F7A68">
        <w:rPr>
          <w:rFonts w:ascii="Times New Roman" w:hAnsi="Times New Roman"/>
        </w:rPr>
        <w:t>Dioničari/vlasnici</w:t>
      </w:r>
      <w:bookmarkEnd w:id="49"/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1268A0" w:rsidRPr="003F7A68" w14:paraId="28BB3AE0" w14:textId="77777777" w:rsidTr="00D87BFB">
        <w:tc>
          <w:tcPr>
            <w:tcW w:w="1890" w:type="dxa"/>
          </w:tcPr>
          <w:p w14:paraId="328D4DEF" w14:textId="77777777" w:rsidR="001268A0" w:rsidRPr="003F7A68" w:rsidRDefault="001268A0" w:rsidP="00D87BFB">
            <w:pPr>
              <w:rPr>
                <w:b/>
              </w:rPr>
            </w:pPr>
            <w:r w:rsidRPr="003F7A68">
              <w:rPr>
                <w:b/>
              </w:rPr>
              <w:t xml:space="preserve">Predstavnik </w:t>
            </w:r>
          </w:p>
        </w:tc>
        <w:tc>
          <w:tcPr>
            <w:tcW w:w="6948" w:type="dxa"/>
          </w:tcPr>
          <w:p w14:paraId="71F39580" w14:textId="754A7A74" w:rsidR="001268A0" w:rsidRPr="003F7A68" w:rsidRDefault="001268A0" w:rsidP="00D87BFB">
            <w:pPr>
              <w:pStyle w:val="InfoBlue"/>
            </w:pPr>
            <w:r w:rsidRPr="003F7A68">
              <w:t>Pravna i fizička lica koja imaju udio u vlasništvu agencije</w:t>
            </w:r>
          </w:p>
        </w:tc>
      </w:tr>
      <w:tr w:rsidR="001268A0" w:rsidRPr="003F7A68" w14:paraId="72DDBBA2" w14:textId="77777777" w:rsidTr="00D87BFB">
        <w:tc>
          <w:tcPr>
            <w:tcW w:w="1890" w:type="dxa"/>
          </w:tcPr>
          <w:p w14:paraId="31CE6217" w14:textId="77777777" w:rsidR="001268A0" w:rsidRPr="003F7A68" w:rsidRDefault="001268A0" w:rsidP="00D87BFB">
            <w:pPr>
              <w:rPr>
                <w:b/>
              </w:rPr>
            </w:pPr>
            <w:r w:rsidRPr="003F7A68">
              <w:rPr>
                <w:b/>
              </w:rPr>
              <w:t>Opis</w:t>
            </w:r>
          </w:p>
        </w:tc>
        <w:tc>
          <w:tcPr>
            <w:tcW w:w="6948" w:type="dxa"/>
          </w:tcPr>
          <w:p w14:paraId="5595E778" w14:textId="3051CCA9" w:rsidR="001268A0" w:rsidRPr="003F7A68" w:rsidRDefault="001268A0" w:rsidP="00D87BFB">
            <w:pPr>
              <w:pStyle w:val="InfoBlue"/>
            </w:pPr>
            <w:r w:rsidRPr="003F7A68">
              <w:t>Pravno ili fizičko lice koje je uključeno i ima pristup svim aktivnostima agencije</w:t>
            </w:r>
          </w:p>
        </w:tc>
      </w:tr>
      <w:tr w:rsidR="001268A0" w:rsidRPr="003F7A68" w14:paraId="4F476888" w14:textId="77777777" w:rsidTr="00D87BFB">
        <w:tc>
          <w:tcPr>
            <w:tcW w:w="1890" w:type="dxa"/>
          </w:tcPr>
          <w:p w14:paraId="3F743C46" w14:textId="77777777" w:rsidR="001268A0" w:rsidRPr="003F7A68" w:rsidRDefault="001268A0" w:rsidP="00D87BFB">
            <w:pPr>
              <w:rPr>
                <w:b/>
              </w:rPr>
            </w:pPr>
            <w:r w:rsidRPr="003F7A68">
              <w:rPr>
                <w:b/>
              </w:rPr>
              <w:t>Tip</w:t>
            </w:r>
          </w:p>
        </w:tc>
        <w:tc>
          <w:tcPr>
            <w:tcW w:w="6948" w:type="dxa"/>
          </w:tcPr>
          <w:p w14:paraId="69391E2C" w14:textId="455FB3D1" w:rsidR="001268A0" w:rsidRPr="003F7A68" w:rsidRDefault="001268A0" w:rsidP="00D87BFB">
            <w:pPr>
              <w:pStyle w:val="InfoBlue"/>
            </w:pPr>
            <w:r w:rsidRPr="003F7A68">
              <w:t>Pravno ili fizičko lice koje je uključeno i ima pristup svim aktivnostima agencije</w:t>
            </w:r>
          </w:p>
        </w:tc>
      </w:tr>
      <w:tr w:rsidR="001268A0" w:rsidRPr="003F7A68" w14:paraId="217A8B5A" w14:textId="77777777" w:rsidTr="00D87BFB">
        <w:tc>
          <w:tcPr>
            <w:tcW w:w="1890" w:type="dxa"/>
          </w:tcPr>
          <w:p w14:paraId="01820E7D" w14:textId="77777777" w:rsidR="001268A0" w:rsidRPr="003F7A68" w:rsidRDefault="001268A0" w:rsidP="00D87BFB">
            <w:pPr>
              <w:rPr>
                <w:b/>
              </w:rPr>
            </w:pPr>
            <w:r w:rsidRPr="003F7A68">
              <w:rPr>
                <w:b/>
              </w:rPr>
              <w:t>Odgovornosti</w:t>
            </w:r>
          </w:p>
        </w:tc>
        <w:tc>
          <w:tcPr>
            <w:tcW w:w="6948" w:type="dxa"/>
          </w:tcPr>
          <w:p w14:paraId="4B957B16" w14:textId="77777777" w:rsidR="001268A0" w:rsidRPr="003F7A68" w:rsidRDefault="001268A0" w:rsidP="00AA6BC5">
            <w:pPr>
              <w:pStyle w:val="ListParagraph"/>
              <w:numPr>
                <w:ilvl w:val="0"/>
                <w:numId w:val="6"/>
              </w:numPr>
            </w:pPr>
            <w:r w:rsidRPr="003F7A68">
              <w:t>ulagači u rent-a-car agenciju koji očekuju zaradu od svoje investicije.</w:t>
            </w:r>
          </w:p>
          <w:p w14:paraId="7E230B6F" w14:textId="47FB0061" w:rsidR="001268A0" w:rsidRPr="00437D18" w:rsidRDefault="001268A0" w:rsidP="00D87BFB">
            <w:pPr>
              <w:pStyle w:val="ListParagraph"/>
              <w:numPr>
                <w:ilvl w:val="0"/>
                <w:numId w:val="6"/>
              </w:numPr>
            </w:pPr>
            <w:r w:rsidRPr="003F7A68">
              <w:t>imaju finansijski interes za uspjeh preduzeća i žele da se profit s vremenom povećava.</w:t>
            </w:r>
          </w:p>
        </w:tc>
      </w:tr>
      <w:tr w:rsidR="001268A0" w:rsidRPr="003F7A68" w14:paraId="118E9423" w14:textId="77777777" w:rsidTr="00D87BFB">
        <w:tc>
          <w:tcPr>
            <w:tcW w:w="1890" w:type="dxa"/>
          </w:tcPr>
          <w:p w14:paraId="7540B011" w14:textId="77777777" w:rsidR="001268A0" w:rsidRPr="003F7A68" w:rsidRDefault="001268A0" w:rsidP="00D87BFB">
            <w:pPr>
              <w:rPr>
                <w:b/>
              </w:rPr>
            </w:pPr>
            <w:r w:rsidRPr="003F7A68">
              <w:rPr>
                <w:b/>
              </w:rPr>
              <w:t>Kriterijum za uspjeh</w:t>
            </w:r>
          </w:p>
        </w:tc>
        <w:tc>
          <w:tcPr>
            <w:tcW w:w="6948" w:type="dxa"/>
          </w:tcPr>
          <w:p w14:paraId="4BD2300B" w14:textId="77777777" w:rsidR="001268A0" w:rsidRPr="003F7A68" w:rsidRDefault="001268A0" w:rsidP="00E705BA">
            <w:r w:rsidRPr="003F7A68">
              <w:t>Financijski uspjeh</w:t>
            </w:r>
          </w:p>
          <w:p w14:paraId="2DDDD434" w14:textId="77777777" w:rsidR="001268A0" w:rsidRPr="003F7A68" w:rsidRDefault="001268A0" w:rsidP="00E705BA">
            <w:r w:rsidRPr="003F7A68">
              <w:t>Upravljanje troškovima</w:t>
            </w:r>
          </w:p>
          <w:p w14:paraId="42324543" w14:textId="77777777" w:rsidR="001268A0" w:rsidRPr="003F7A68" w:rsidRDefault="001268A0" w:rsidP="00E705BA">
            <w:r w:rsidRPr="003F7A68">
              <w:t>Upravljanje rizikom</w:t>
            </w:r>
          </w:p>
          <w:p w14:paraId="4824A67F" w14:textId="77777777" w:rsidR="001268A0" w:rsidRPr="003F7A68" w:rsidRDefault="001268A0" w:rsidP="00E705BA">
            <w:r w:rsidRPr="003F7A68">
              <w:t>Zadovoljstvo kupaca</w:t>
            </w:r>
          </w:p>
          <w:p w14:paraId="122E3406" w14:textId="1B94C606" w:rsidR="001268A0" w:rsidRPr="003F7A68" w:rsidRDefault="001268A0" w:rsidP="00E705BA">
            <w:r w:rsidRPr="003F7A68">
              <w:t>Razvoj brenda</w:t>
            </w:r>
          </w:p>
        </w:tc>
      </w:tr>
      <w:tr w:rsidR="001268A0" w:rsidRPr="003F7A68" w14:paraId="4F06ECB6" w14:textId="77777777" w:rsidTr="00D87BFB">
        <w:tc>
          <w:tcPr>
            <w:tcW w:w="1890" w:type="dxa"/>
          </w:tcPr>
          <w:p w14:paraId="25D5C0E8" w14:textId="411423D6" w:rsidR="001268A0" w:rsidRPr="003F7A68" w:rsidRDefault="001268A0" w:rsidP="00D87BFB">
            <w:pPr>
              <w:rPr>
                <w:b/>
              </w:rPr>
            </w:pPr>
            <w:r w:rsidRPr="003F7A68">
              <w:rPr>
                <w:b/>
              </w:rPr>
              <w:t>Učešće</w:t>
            </w:r>
          </w:p>
        </w:tc>
        <w:tc>
          <w:tcPr>
            <w:tcW w:w="6948" w:type="dxa"/>
          </w:tcPr>
          <w:p w14:paraId="145654FB" w14:textId="2D7CA0CE" w:rsidR="001268A0" w:rsidRPr="003F7A68" w:rsidRDefault="00E2249F" w:rsidP="00D87BFB">
            <w:pPr>
              <w:pStyle w:val="InfoBlue"/>
            </w:pPr>
            <w:r w:rsidRPr="003F7A68">
              <w:t>Povezano uz sve aktivnosti firme,osoba upućena u sve vezano za agenciju</w:t>
            </w:r>
          </w:p>
        </w:tc>
      </w:tr>
    </w:tbl>
    <w:p w14:paraId="7F3A6B21" w14:textId="77777777" w:rsidR="003C49F5" w:rsidRPr="003F7A68" w:rsidRDefault="003C49F5" w:rsidP="0077020D"/>
    <w:p w14:paraId="0A303274" w14:textId="48F323B4" w:rsidR="00874A27" w:rsidRPr="003F7A68" w:rsidRDefault="009C444A" w:rsidP="009C444A">
      <w:pPr>
        <w:pStyle w:val="Heading2"/>
        <w:rPr>
          <w:rFonts w:ascii="Times New Roman" w:hAnsi="Times New Roman"/>
        </w:rPr>
      </w:pPr>
      <w:bookmarkStart w:id="50" w:name="_Toc137540511"/>
      <w:r w:rsidRPr="003F7A68">
        <w:rPr>
          <w:rFonts w:ascii="Times New Roman" w:hAnsi="Times New Roman"/>
        </w:rPr>
        <w:t>Ključni dionici ili potrebe korisnika</w:t>
      </w:r>
      <w:bookmarkEnd w:id="50"/>
    </w:p>
    <w:p w14:paraId="756CAA0D" w14:textId="79E41EAD" w:rsidR="00874A27" w:rsidRPr="003F7A68" w:rsidRDefault="005E126A" w:rsidP="003F7A68">
      <w:pPr>
        <w:pStyle w:val="BodyText"/>
        <w:ind w:left="0"/>
      </w:pPr>
      <w:r w:rsidRPr="003F7A68">
        <w:t xml:space="preserve">Potrebe korisnika su da na </w:t>
      </w:r>
      <w:r w:rsidR="0009232F">
        <w:rPr>
          <w:lang w:val="sr-Latn-BA"/>
        </w:rPr>
        <w:t>š</w:t>
      </w:r>
      <w:r w:rsidRPr="003F7A68">
        <w:t xml:space="preserve">to lakši </w:t>
      </w:r>
      <w:r w:rsidR="0009232F">
        <w:t>i</w:t>
      </w:r>
      <w:r w:rsidRPr="003F7A68">
        <w:t xml:space="preserve"> razumljiviji način vrše rezervaciju </w:t>
      </w:r>
      <w:r w:rsidR="002259B4" w:rsidRPr="003F7A68">
        <w:t>prevoznih sredstava</w:t>
      </w:r>
      <w:r w:rsidRPr="003F7A68">
        <w:t xml:space="preserve">, a da se zaposlenim u agenciji omogući što jednostavniji process iznajmljivanja </w:t>
      </w:r>
      <w:r w:rsidR="00E705BA">
        <w:t>prevoznih sredstava</w:t>
      </w:r>
      <w:r w:rsidRPr="003F7A68">
        <w:t>, rezervisanosti, te dostupnosti istih I samoj evidenciji o vozilima.</w:t>
      </w:r>
    </w:p>
    <w:p w14:paraId="64C4AB1C" w14:textId="77777777" w:rsidR="000225FA" w:rsidRPr="003F7A68" w:rsidRDefault="000225FA" w:rsidP="000225FA">
      <w:pPr>
        <w:pStyle w:val="Heading2"/>
        <w:rPr>
          <w:rFonts w:ascii="Times New Roman" w:hAnsi="Times New Roman"/>
          <w:lang w:val="sr-Latn-BA"/>
        </w:rPr>
      </w:pPr>
      <w:bookmarkStart w:id="51" w:name="_Toc137540512"/>
      <w:r w:rsidRPr="003F7A68">
        <w:rPr>
          <w:rFonts w:ascii="Times New Roman" w:hAnsi="Times New Roman"/>
          <w:lang w:val="sr-Latn-BA"/>
        </w:rPr>
        <w:lastRenderedPageBreak/>
        <w:t>Alternat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 xml:space="preserve">ve 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 xml:space="preserve"> konkurenc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je</w:t>
      </w:r>
      <w:bookmarkEnd w:id="51"/>
    </w:p>
    <w:p w14:paraId="67E52AB6" w14:textId="77777777" w:rsidR="000225FA" w:rsidRPr="003F7A68" w:rsidRDefault="000225FA" w:rsidP="000225FA">
      <w:pPr>
        <w:rPr>
          <w:lang w:val="sr-Latn-BA"/>
        </w:rPr>
      </w:pPr>
      <w:bookmarkStart w:id="52" w:name="_Toc512930915"/>
      <w:r w:rsidRPr="003F7A68">
        <w:rPr>
          <w:lang w:val="sr-Latn-BA"/>
        </w:rPr>
        <w:t>Konkurenc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ju našem pro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zvodu predstavljaju program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 xml:space="preserve"> koj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 xml:space="preserve"> se kor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ste za sl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čne potrebe, a koj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 xml:space="preserve"> se već nalaze na trž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 xml:space="preserve">štu 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 xml:space="preserve"> 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maju svoje postojeće kor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sn</w:t>
      </w:r>
      <w:r w:rsidR="00B96400" w:rsidRPr="003F7A68">
        <w:rPr>
          <w:lang w:val="sr-Latn-BA"/>
        </w:rPr>
        <w:t>i</w:t>
      </w:r>
      <w:r w:rsidRPr="003F7A68">
        <w:rPr>
          <w:lang w:val="sr-Latn-BA"/>
        </w:rPr>
        <w:t>ke.</w:t>
      </w:r>
    </w:p>
    <w:p w14:paraId="5DA46447" w14:textId="4441176B" w:rsidR="00874A27" w:rsidRPr="003F7A68" w:rsidRDefault="000225FA">
      <w:pPr>
        <w:pStyle w:val="Heading1"/>
        <w:rPr>
          <w:rFonts w:ascii="Times New Roman" w:hAnsi="Times New Roman"/>
        </w:rPr>
      </w:pPr>
      <w:bookmarkStart w:id="53" w:name="_Toc137540513"/>
      <w:bookmarkEnd w:id="29"/>
      <w:bookmarkEnd w:id="52"/>
      <w:r w:rsidRPr="003F7A68">
        <w:rPr>
          <w:rFonts w:ascii="Times New Roman" w:hAnsi="Times New Roman"/>
        </w:rPr>
        <w:t>Pregled pro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zvoda</w:t>
      </w:r>
      <w:bookmarkEnd w:id="53"/>
    </w:p>
    <w:p w14:paraId="06A7E1AC" w14:textId="77777777" w:rsidR="00874A27" w:rsidRPr="003F7A68" w:rsidRDefault="000225FA">
      <w:pPr>
        <w:pStyle w:val="Heading2"/>
        <w:rPr>
          <w:rFonts w:ascii="Times New Roman" w:hAnsi="Times New Roman"/>
        </w:rPr>
      </w:pPr>
      <w:bookmarkStart w:id="54" w:name="_Toc137540514"/>
      <w:r w:rsidRPr="003F7A68">
        <w:rPr>
          <w:rFonts w:ascii="Times New Roman" w:hAnsi="Times New Roman"/>
        </w:rPr>
        <w:t>Perspekt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va pro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zvoda</w:t>
      </w:r>
      <w:bookmarkEnd w:id="54"/>
    </w:p>
    <w:p w14:paraId="718929D8" w14:textId="01AA7DD1" w:rsidR="000225FA" w:rsidRPr="003F7A68" w:rsidRDefault="000225FA" w:rsidP="000225FA">
      <w:pPr>
        <w:pStyle w:val="Default"/>
        <w:rPr>
          <w:rFonts w:ascii="Times New Roman" w:hAnsi="Times New Roman" w:cs="Times New Roman"/>
          <w:sz w:val="20"/>
          <w:szCs w:val="20"/>
          <w:lang w:val="sr-Latn-BA"/>
        </w:rPr>
      </w:pPr>
      <w:bookmarkStart w:id="55" w:name="_Toc346297779"/>
      <w:bookmarkStart w:id="56" w:name="_Toc425054393"/>
      <w:bookmarkStart w:id="57" w:name="_Toc422186486"/>
      <w:bookmarkStart w:id="58" w:name="_Toc436203389"/>
      <w:bookmarkStart w:id="59" w:name="_Toc452813592"/>
      <w:r w:rsidRPr="003F7A68">
        <w:rPr>
          <w:rFonts w:ascii="Times New Roman" w:hAnsi="Times New Roman" w:cs="Times New Roman"/>
          <w:sz w:val="20"/>
          <w:szCs w:val="20"/>
          <w:lang w:val="sr-Latn-BA"/>
        </w:rPr>
        <w:t>U odnosu na druge sl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čne pro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zvode, ovaj s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stem je mnogo brž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 lakš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 za kor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štenje. Kor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sn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čko okruženje je mnogo jednostavno 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 može se lako pr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v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ć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 na njega, bez nek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>h već</w:t>
      </w:r>
      <w:r w:rsidR="00B96400" w:rsidRPr="003F7A68">
        <w:rPr>
          <w:rFonts w:ascii="Times New Roman" w:hAnsi="Times New Roman" w:cs="Times New Roman"/>
          <w:sz w:val="20"/>
          <w:szCs w:val="20"/>
          <w:lang w:val="sr-Latn-BA"/>
        </w:rPr>
        <w:t>i</w:t>
      </w:r>
      <w:r w:rsidRPr="003F7A68">
        <w:rPr>
          <w:rFonts w:ascii="Times New Roman" w:hAnsi="Times New Roman" w:cs="Times New Roman"/>
          <w:sz w:val="20"/>
          <w:szCs w:val="20"/>
          <w:lang w:val="sr-Latn-BA"/>
        </w:rPr>
        <w:t xml:space="preserve">h problema. </w:t>
      </w:r>
      <w:r w:rsidR="00683071" w:rsidRPr="003F7A68">
        <w:rPr>
          <w:rFonts w:ascii="Times New Roman" w:hAnsi="Times New Roman" w:cs="Times New Roman"/>
          <w:sz w:val="20"/>
          <w:szCs w:val="20"/>
          <w:lang w:val="sr-Latn-BA"/>
        </w:rPr>
        <w:t>Takođe je cilj da korisničko okruženje bude intuitivno.</w:t>
      </w:r>
    </w:p>
    <w:p w14:paraId="55FA8221" w14:textId="23B211F8" w:rsidR="00683071" w:rsidRPr="003F7A68" w:rsidRDefault="000225FA" w:rsidP="0009232F">
      <w:pPr>
        <w:pStyle w:val="InfoBlue"/>
      </w:pPr>
      <w:r w:rsidRPr="003F7A68">
        <w:t>Ovaj s</w:t>
      </w:r>
      <w:r w:rsidR="00B96400" w:rsidRPr="003F7A68">
        <w:t>i</w:t>
      </w:r>
      <w:r w:rsidRPr="003F7A68">
        <w:t>stem je u korelac</w:t>
      </w:r>
      <w:r w:rsidR="00B96400" w:rsidRPr="003F7A68">
        <w:t>i</w:t>
      </w:r>
      <w:r w:rsidRPr="003F7A68">
        <w:t>j</w:t>
      </w:r>
      <w:r w:rsidR="00B96400" w:rsidRPr="003F7A68">
        <w:t>i</w:t>
      </w:r>
      <w:r w:rsidRPr="003F7A68">
        <w:t xml:space="preserve"> sa bazom podataka, a zajedno č</w:t>
      </w:r>
      <w:r w:rsidR="00B96400" w:rsidRPr="003F7A68">
        <w:t>i</w:t>
      </w:r>
      <w:r w:rsidRPr="003F7A68">
        <w:t>ne cjel</w:t>
      </w:r>
      <w:r w:rsidR="00B96400" w:rsidRPr="003F7A68">
        <w:t>i</w:t>
      </w:r>
      <w:r w:rsidRPr="003F7A68">
        <w:t>nu koja je potpuno nezav</w:t>
      </w:r>
      <w:r w:rsidR="00B96400" w:rsidRPr="003F7A68">
        <w:t>i</w:t>
      </w:r>
      <w:r w:rsidRPr="003F7A68">
        <w:t>sna od b</w:t>
      </w:r>
      <w:r w:rsidR="00B96400" w:rsidRPr="003F7A68">
        <w:t>i</w:t>
      </w:r>
      <w:r w:rsidRPr="003F7A68">
        <w:t>lo kakvog drugog s</w:t>
      </w:r>
      <w:r w:rsidR="00B96400" w:rsidRPr="003F7A68">
        <w:t>i</w:t>
      </w:r>
      <w:r w:rsidR="00683071" w:rsidRPr="003F7A68">
        <w:t>stema, ali isto da ima mogućnost da sarađuje sa drugim sistemima.</w:t>
      </w:r>
    </w:p>
    <w:p w14:paraId="4460A3C3" w14:textId="1A41B046" w:rsidR="00683071" w:rsidRPr="003F7A68" w:rsidRDefault="00683071" w:rsidP="000A274F">
      <w:pPr>
        <w:pStyle w:val="Heading2"/>
        <w:rPr>
          <w:rFonts w:ascii="Times New Roman" w:hAnsi="Times New Roman"/>
          <w:lang w:val="sr-Latn-BA"/>
        </w:rPr>
      </w:pPr>
      <w:bookmarkStart w:id="60" w:name="_Toc37629593"/>
      <w:bookmarkStart w:id="61" w:name="_Toc137540515"/>
      <w:bookmarkEnd w:id="55"/>
      <w:bookmarkEnd w:id="56"/>
      <w:bookmarkEnd w:id="57"/>
      <w:bookmarkEnd w:id="58"/>
      <w:bookmarkEnd w:id="59"/>
      <w:r w:rsidRPr="003F7A68">
        <w:rPr>
          <w:rFonts w:ascii="Times New Roman" w:hAnsi="Times New Roman"/>
          <w:lang w:val="sr-Latn-BA"/>
        </w:rPr>
        <w:t>Sažetak mogućnosti</w:t>
      </w:r>
      <w:bookmarkEnd w:id="61"/>
    </w:p>
    <w:p w14:paraId="5E4BAA29" w14:textId="77777777" w:rsidR="00683071" w:rsidRPr="003F7A68" w:rsidRDefault="00683071" w:rsidP="00683071">
      <w:pPr>
        <w:keepNext/>
        <w:ind w:left="2880" w:right="72" w:firstLine="720"/>
        <w:rPr>
          <w:b/>
        </w:rPr>
      </w:pPr>
      <w:r w:rsidRPr="003F7A68">
        <w:rPr>
          <w:b/>
        </w:rPr>
        <w:t>Tabela 4-1    Sistem korisničke podrške</w:t>
      </w: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683071" w:rsidRPr="003F7A68" w14:paraId="642C8BDD" w14:textId="77777777" w:rsidTr="00D87BFB">
        <w:trPr>
          <w:cantSplit/>
        </w:trPr>
        <w:tc>
          <w:tcPr>
            <w:tcW w:w="3240" w:type="dxa"/>
          </w:tcPr>
          <w:p w14:paraId="17CBCC20" w14:textId="77777777" w:rsidR="00683071" w:rsidRPr="003F7A68" w:rsidRDefault="00683071" w:rsidP="00D87BFB">
            <w:pPr>
              <w:keepNext/>
              <w:ind w:right="72"/>
              <w:rPr>
                <w:b/>
                <w:color w:val="000000"/>
              </w:rPr>
            </w:pPr>
            <w:r w:rsidRPr="003F7A68">
              <w:rPr>
                <w:b/>
                <w:color w:val="000000"/>
              </w:rPr>
              <w:t>Korisnički benefiti</w:t>
            </w:r>
          </w:p>
        </w:tc>
        <w:tc>
          <w:tcPr>
            <w:tcW w:w="3780" w:type="dxa"/>
          </w:tcPr>
          <w:p w14:paraId="0062AA51" w14:textId="77777777" w:rsidR="00683071" w:rsidRPr="003F7A68" w:rsidRDefault="00683071" w:rsidP="00D87BFB">
            <w:pPr>
              <w:ind w:right="144"/>
              <w:rPr>
                <w:b/>
                <w:color w:val="000000"/>
              </w:rPr>
            </w:pPr>
            <w:r w:rsidRPr="003F7A68">
              <w:rPr>
                <w:b/>
                <w:color w:val="000000"/>
              </w:rPr>
              <w:t>Karakteristike podrške</w:t>
            </w:r>
          </w:p>
        </w:tc>
      </w:tr>
      <w:tr w:rsidR="00683071" w:rsidRPr="003F7A68" w14:paraId="412F1400" w14:textId="77777777" w:rsidTr="00D87BFB">
        <w:trPr>
          <w:cantSplit/>
        </w:trPr>
        <w:tc>
          <w:tcPr>
            <w:tcW w:w="3240" w:type="dxa"/>
          </w:tcPr>
          <w:p w14:paraId="1BFE7E19" w14:textId="570370E5" w:rsidR="00683071" w:rsidRPr="003F7A68" w:rsidRDefault="00D87BFB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>Automatizacija procesa iznajmljivanje</w:t>
            </w:r>
          </w:p>
        </w:tc>
        <w:tc>
          <w:tcPr>
            <w:tcW w:w="3780" w:type="dxa"/>
          </w:tcPr>
          <w:p w14:paraId="0D383AA9" w14:textId="4A2E1E48" w:rsidR="00683071" w:rsidRPr="003F7A68" w:rsidRDefault="00D87BFB" w:rsidP="00D87BFB">
            <w:pPr>
              <w:ind w:right="144"/>
              <w:rPr>
                <w:color w:val="000000"/>
              </w:rPr>
            </w:pPr>
            <w:r w:rsidRPr="003F7A68">
              <w:rPr>
                <w:color w:val="000000"/>
              </w:rPr>
              <w:t>Omogućava brzo I lako iznajmljivanje prevoznih sredstava, smanjuje vrijeme potrebno za obradu podataka, efikasna usluga klijentima.</w:t>
            </w:r>
          </w:p>
        </w:tc>
      </w:tr>
      <w:tr w:rsidR="00683071" w:rsidRPr="003F7A68" w14:paraId="04F392C8" w14:textId="77777777" w:rsidTr="00D87BFB">
        <w:trPr>
          <w:cantSplit/>
        </w:trPr>
        <w:tc>
          <w:tcPr>
            <w:tcW w:w="3240" w:type="dxa"/>
          </w:tcPr>
          <w:p w14:paraId="461F1D17" w14:textId="5959F145" w:rsidR="00683071" w:rsidRPr="003F7A68" w:rsidRDefault="00D87BFB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>Mogućnost integracije sa drugim softverskim rjesenjima.</w:t>
            </w:r>
            <w:r w:rsidR="00683071" w:rsidRPr="003F7A68">
              <w:t xml:space="preserve"> </w:t>
            </w:r>
          </w:p>
        </w:tc>
        <w:tc>
          <w:tcPr>
            <w:tcW w:w="3780" w:type="dxa"/>
          </w:tcPr>
          <w:p w14:paraId="32ABD412" w14:textId="4E02B2D7" w:rsidR="00683071" w:rsidRPr="003F7A68" w:rsidRDefault="00D87BFB" w:rsidP="00D87BFB">
            <w:pPr>
              <w:ind w:right="144"/>
              <w:rPr>
                <w:color w:val="000000"/>
              </w:rPr>
            </w:pPr>
            <w:r w:rsidRPr="003F7A68">
              <w:t>Mogućnost integracije sa rješenjima poput CRM-a(Customer Relationship Management) I ERP(Enterprise Resource Planning), što pomaže upravljanju klijentskih zahtjevima, upravljanju zaliha I poslovnim procesima.</w:t>
            </w:r>
          </w:p>
        </w:tc>
      </w:tr>
      <w:tr w:rsidR="00683071" w:rsidRPr="003F7A68" w14:paraId="2D37DBFC" w14:textId="77777777" w:rsidTr="00D87BFB">
        <w:trPr>
          <w:cantSplit/>
        </w:trPr>
        <w:tc>
          <w:tcPr>
            <w:tcW w:w="3240" w:type="dxa"/>
          </w:tcPr>
          <w:p w14:paraId="0F52A6C6" w14:textId="4AFAA2F9" w:rsidR="00683071" w:rsidRPr="003F7A68" w:rsidRDefault="00D87BFB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>Mogućnost praćenja prevoznog sredstva u realnom vremenu.</w:t>
            </w:r>
          </w:p>
        </w:tc>
        <w:tc>
          <w:tcPr>
            <w:tcW w:w="3780" w:type="dxa"/>
          </w:tcPr>
          <w:p w14:paraId="70D4C288" w14:textId="0ACBB1D7" w:rsidR="00683071" w:rsidRPr="003F7A68" w:rsidRDefault="00D87BFB" w:rsidP="00D87BFB">
            <w:pPr>
              <w:ind w:right="144"/>
              <w:rPr>
                <w:color w:val="000000"/>
              </w:rPr>
            </w:pPr>
            <w:r w:rsidRPr="003F7A68">
              <w:rPr>
                <w:color w:val="000000"/>
              </w:rPr>
              <w:t>Ovaj benefit pomaže smanjenju krađa prevoznih sredstava, povećava sigurnost I omogućava bolje planiranje ruta.</w:t>
            </w:r>
          </w:p>
        </w:tc>
      </w:tr>
      <w:tr w:rsidR="00683071" w:rsidRPr="003F7A68" w14:paraId="3DE7F6A9" w14:textId="77777777" w:rsidTr="00D87BFB">
        <w:trPr>
          <w:cantSplit/>
        </w:trPr>
        <w:tc>
          <w:tcPr>
            <w:tcW w:w="3240" w:type="dxa"/>
          </w:tcPr>
          <w:p w14:paraId="52FF20B2" w14:textId="4B2D83F4" w:rsidR="00683071" w:rsidRPr="003F7A68" w:rsidRDefault="004A32B7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 xml:space="preserve">Sigurnost </w:t>
            </w:r>
            <w:r w:rsidR="0009232F">
              <w:rPr>
                <w:color w:val="000000"/>
              </w:rPr>
              <w:t>i</w:t>
            </w:r>
            <w:r w:rsidRPr="003F7A68">
              <w:rPr>
                <w:color w:val="000000"/>
              </w:rPr>
              <w:t xml:space="preserve"> usklađenost s propisima</w:t>
            </w:r>
          </w:p>
        </w:tc>
        <w:tc>
          <w:tcPr>
            <w:tcW w:w="3780" w:type="dxa"/>
          </w:tcPr>
          <w:p w14:paraId="209637D0" w14:textId="2AA5904C" w:rsidR="00683071" w:rsidRPr="003F7A68" w:rsidRDefault="004A32B7" w:rsidP="00D87BFB">
            <w:pPr>
              <w:ind w:right="144"/>
              <w:rPr>
                <w:color w:val="000000"/>
              </w:rPr>
            </w:pPr>
            <w:r w:rsidRPr="003F7A68">
              <w:rPr>
                <w:color w:val="000000"/>
              </w:rPr>
              <w:t>Softver za iznajmljivanje prevoznih sredstava pruža sigurnosne aspekte poput praćenja brzine I praćenja GPS-a, što pomaže u sprečavanju nesreća I osigurava usklađenost s propisima.</w:t>
            </w:r>
          </w:p>
        </w:tc>
      </w:tr>
      <w:tr w:rsidR="004A32B7" w:rsidRPr="003F7A68" w14:paraId="6CE5C0D1" w14:textId="77777777" w:rsidTr="00D87BFB">
        <w:trPr>
          <w:cantSplit/>
        </w:trPr>
        <w:tc>
          <w:tcPr>
            <w:tcW w:w="3240" w:type="dxa"/>
          </w:tcPr>
          <w:p w14:paraId="5D6E5CCD" w14:textId="304451B8" w:rsidR="004A32B7" w:rsidRPr="003F7A68" w:rsidRDefault="004A32B7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 xml:space="preserve">Efikasnost </w:t>
            </w:r>
            <w:r w:rsidR="0009232F">
              <w:rPr>
                <w:color w:val="000000"/>
              </w:rPr>
              <w:t>i</w:t>
            </w:r>
            <w:r w:rsidRPr="003F7A68">
              <w:rPr>
                <w:color w:val="000000"/>
              </w:rPr>
              <w:t xml:space="preserve"> produktivnost</w:t>
            </w:r>
          </w:p>
        </w:tc>
        <w:tc>
          <w:tcPr>
            <w:tcW w:w="3780" w:type="dxa"/>
          </w:tcPr>
          <w:p w14:paraId="6DEB09D9" w14:textId="4CB2D592" w:rsidR="004A32B7" w:rsidRPr="003F7A68" w:rsidRDefault="004A32B7" w:rsidP="00D87BFB">
            <w:pPr>
              <w:ind w:right="144"/>
              <w:rPr>
                <w:color w:val="000000"/>
              </w:rPr>
            </w:pPr>
            <w:r w:rsidRPr="003F7A68">
              <w:rPr>
                <w:color w:val="000000"/>
              </w:rPr>
              <w:t>Zahvaljujući ovome pomaže se u smanjenju ljudskih grešaka I vremena potrebnog za ručno vođenje evidencije o iznajmljivanju prevoznih sredstava.</w:t>
            </w:r>
          </w:p>
        </w:tc>
      </w:tr>
      <w:tr w:rsidR="004A32B7" w:rsidRPr="003F7A68" w14:paraId="555D1E7F" w14:textId="77777777" w:rsidTr="00D87BFB">
        <w:trPr>
          <w:cantSplit/>
        </w:trPr>
        <w:tc>
          <w:tcPr>
            <w:tcW w:w="3240" w:type="dxa"/>
          </w:tcPr>
          <w:p w14:paraId="2AA9CB35" w14:textId="5897D1AE" w:rsidR="004A32B7" w:rsidRPr="003F7A68" w:rsidRDefault="004A32B7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>Bolja korisnička podrška</w:t>
            </w:r>
          </w:p>
        </w:tc>
        <w:tc>
          <w:tcPr>
            <w:tcW w:w="3780" w:type="dxa"/>
          </w:tcPr>
          <w:p w14:paraId="4EE57F9A" w14:textId="510BE9B1" w:rsidR="004A32B7" w:rsidRPr="003F7A68" w:rsidRDefault="004A32B7" w:rsidP="00D87BFB">
            <w:pPr>
              <w:ind w:right="144"/>
              <w:rPr>
                <w:color w:val="000000"/>
              </w:rPr>
            </w:pPr>
            <w:r w:rsidRPr="003F7A68">
              <w:rPr>
                <w:color w:val="000000"/>
              </w:rPr>
              <w:t>Npr.automatsko slanje podsjetnika o prevoznim sredstvima, pružanje detaljnih informacija o prevoznom sredstvu I praćenje povratnih informacija od klijenata.</w:t>
            </w:r>
          </w:p>
        </w:tc>
      </w:tr>
      <w:tr w:rsidR="004A32B7" w:rsidRPr="003F7A68" w14:paraId="42EB0511" w14:textId="77777777" w:rsidTr="00D87BFB">
        <w:trPr>
          <w:cantSplit/>
        </w:trPr>
        <w:tc>
          <w:tcPr>
            <w:tcW w:w="3240" w:type="dxa"/>
          </w:tcPr>
          <w:p w14:paraId="3865724C" w14:textId="2366E8CE" w:rsidR="004A32B7" w:rsidRPr="003F7A68" w:rsidRDefault="004A32B7" w:rsidP="00D87BFB">
            <w:pPr>
              <w:keepNext/>
              <w:ind w:right="-14"/>
              <w:rPr>
                <w:color w:val="000000"/>
              </w:rPr>
            </w:pPr>
            <w:r w:rsidRPr="003F7A68">
              <w:rPr>
                <w:color w:val="000000"/>
              </w:rPr>
              <w:t>Analitika I izvještavanje o poslovanju</w:t>
            </w:r>
          </w:p>
        </w:tc>
        <w:tc>
          <w:tcPr>
            <w:tcW w:w="3780" w:type="dxa"/>
          </w:tcPr>
          <w:p w14:paraId="26DE8D9A" w14:textId="42C79084" w:rsidR="004A32B7" w:rsidRPr="003F7A68" w:rsidRDefault="004A32B7" w:rsidP="00D87BFB">
            <w:pPr>
              <w:ind w:right="144"/>
              <w:rPr>
                <w:color w:val="000000"/>
              </w:rPr>
            </w:pPr>
            <w:r w:rsidRPr="003F7A68">
              <w:rPr>
                <w:color w:val="000000"/>
              </w:rPr>
              <w:t>Praćenje uspješnosti poslovanja I da donose bolje odluke o poslovanju.</w:t>
            </w:r>
          </w:p>
        </w:tc>
      </w:tr>
    </w:tbl>
    <w:p w14:paraId="5D58299F" w14:textId="77777777" w:rsidR="00683071" w:rsidRPr="003F7A68" w:rsidRDefault="00683071" w:rsidP="00683071">
      <w:pPr>
        <w:rPr>
          <w:lang w:val="sr-Latn-BA"/>
        </w:rPr>
      </w:pPr>
    </w:p>
    <w:p w14:paraId="358BEF3B" w14:textId="124599CD" w:rsidR="000A274F" w:rsidRPr="003F7A68" w:rsidRDefault="000A274F" w:rsidP="000A274F">
      <w:pPr>
        <w:pStyle w:val="Heading2"/>
        <w:rPr>
          <w:rFonts w:ascii="Times New Roman" w:hAnsi="Times New Roman"/>
          <w:lang w:val="sr-Latn-BA"/>
        </w:rPr>
      </w:pPr>
      <w:bookmarkStart w:id="62" w:name="_Toc137540516"/>
      <w:r w:rsidRPr="003F7A68">
        <w:rPr>
          <w:rFonts w:ascii="Times New Roman" w:hAnsi="Times New Roman"/>
          <w:lang w:val="sr-Latn-BA"/>
        </w:rPr>
        <w:t xml:space="preserve">Pretpostavke 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 xml:space="preserve"> zav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snost</w:t>
      </w:r>
      <w:r w:rsidR="00B96400" w:rsidRPr="003F7A68">
        <w:rPr>
          <w:rFonts w:ascii="Times New Roman" w:hAnsi="Times New Roman"/>
          <w:lang w:val="sr-Latn-BA"/>
        </w:rPr>
        <w:t>i</w:t>
      </w:r>
      <w:bookmarkEnd w:id="60"/>
      <w:bookmarkEnd w:id="62"/>
    </w:p>
    <w:p w14:paraId="12F28EAF" w14:textId="3A085268" w:rsidR="000142B4" w:rsidRPr="003F7A68" w:rsidRDefault="000142B4" w:rsidP="003F7A68">
      <w:pPr>
        <w:pStyle w:val="BodyText"/>
        <w:ind w:left="0"/>
      </w:pPr>
      <w:r w:rsidRPr="003F7A68">
        <w:t xml:space="preserve">Pretpostavke i zavisnosti koje se odnose na </w:t>
      </w:r>
      <w:r w:rsidR="005A1A55">
        <w:t>RACIS</w:t>
      </w:r>
      <w:r w:rsidRPr="003F7A68">
        <w:t xml:space="preserve"> su:</w:t>
      </w:r>
    </w:p>
    <w:p w14:paraId="7E589C99" w14:textId="77777777" w:rsidR="000142B4" w:rsidRPr="003F7A68" w:rsidRDefault="000142B4" w:rsidP="00AA6BC5">
      <w:pPr>
        <w:pStyle w:val="BodyText"/>
        <w:numPr>
          <w:ilvl w:val="0"/>
          <w:numId w:val="7"/>
        </w:numPr>
        <w:spacing w:after="60"/>
        <w:ind w:left="1434" w:hanging="357"/>
      </w:pPr>
      <w:r w:rsidRPr="003F7A68">
        <w:t>dugoročna podrška za alat s ciljem održavanja funkcionalnosti i otklanjanja nastalih problema (LTS)</w:t>
      </w:r>
    </w:p>
    <w:p w14:paraId="287C9ACC" w14:textId="77777777" w:rsidR="000142B4" w:rsidRPr="003F7A68" w:rsidRDefault="000142B4" w:rsidP="00AA6BC5">
      <w:pPr>
        <w:pStyle w:val="BodyText"/>
        <w:numPr>
          <w:ilvl w:val="0"/>
          <w:numId w:val="7"/>
        </w:numPr>
        <w:spacing w:after="60"/>
        <w:ind w:left="1434" w:hanging="357"/>
      </w:pPr>
      <w:r w:rsidRPr="003F7A68">
        <w:t>promjena hardverskih komponenti ne utiče na ponašanje softverskog alata</w:t>
      </w:r>
    </w:p>
    <w:p w14:paraId="4F4B540F" w14:textId="77777777" w:rsidR="000142B4" w:rsidRPr="003F7A68" w:rsidRDefault="000142B4" w:rsidP="00AA6BC5">
      <w:pPr>
        <w:pStyle w:val="BodyText"/>
        <w:numPr>
          <w:ilvl w:val="0"/>
          <w:numId w:val="7"/>
        </w:numPr>
        <w:spacing w:after="60"/>
        <w:ind w:left="1434" w:hanging="357"/>
      </w:pPr>
      <w:r w:rsidRPr="003F7A68">
        <w:lastRenderedPageBreak/>
        <w:t>blagovremeno informisanje korisnika o dostupnim ažuriranjima koja je potrebno instalirati</w:t>
      </w:r>
    </w:p>
    <w:p w14:paraId="17E49606" w14:textId="77777777" w:rsidR="000142B4" w:rsidRPr="003F7A68" w:rsidRDefault="000142B4" w:rsidP="00AA6BC5">
      <w:pPr>
        <w:pStyle w:val="BodyText"/>
        <w:numPr>
          <w:ilvl w:val="0"/>
          <w:numId w:val="7"/>
        </w:numPr>
        <w:spacing w:after="60"/>
        <w:ind w:left="1434" w:hanging="357"/>
      </w:pPr>
      <w:r w:rsidRPr="003F7A68">
        <w:t>izlaskom novog operativnog sistema neophodno je prilagoditi aplikaciju novom okruženju</w:t>
      </w:r>
    </w:p>
    <w:p w14:paraId="57CC285A" w14:textId="32614150" w:rsidR="00874A27" w:rsidRPr="003F7A68" w:rsidRDefault="00911BBB">
      <w:pPr>
        <w:pStyle w:val="Heading2"/>
        <w:widowControl/>
        <w:rPr>
          <w:rFonts w:ascii="Times New Roman" w:hAnsi="Times New Roman"/>
        </w:rPr>
      </w:pPr>
      <w:bookmarkStart w:id="63" w:name="_Toc137540517"/>
      <w:r w:rsidRPr="003F7A68">
        <w:rPr>
          <w:rFonts w:ascii="Times New Roman" w:hAnsi="Times New Roman"/>
        </w:rPr>
        <w:t>Troškovi i cijene</w:t>
      </w:r>
      <w:bookmarkEnd w:id="63"/>
    </w:p>
    <w:p w14:paraId="54DC9119" w14:textId="2CB46D99" w:rsidR="00D863DA" w:rsidRPr="003F7A68" w:rsidRDefault="000142B4" w:rsidP="003F7A68">
      <w:pPr>
        <w:pStyle w:val="BodyText"/>
        <w:ind w:left="0"/>
        <w:rPr>
          <w:lang w:val="sr-Latn-BA"/>
        </w:rPr>
      </w:pPr>
      <w:r w:rsidRPr="003F7A68">
        <w:rPr>
          <w:lang w:val="sr-Latn-BA"/>
        </w:rPr>
        <w:t>Naša aplikacija je dostupna kompanijama koje zahtijevaju instaliranje našeg softvera.</w:t>
      </w:r>
    </w:p>
    <w:p w14:paraId="415D207F" w14:textId="6439A9E7" w:rsidR="000142B4" w:rsidRPr="003F7A68" w:rsidRDefault="000142B4" w:rsidP="003F7A68">
      <w:pPr>
        <w:pStyle w:val="BodyText"/>
        <w:ind w:left="0"/>
        <w:rPr>
          <w:lang w:val="sr-Latn-BA"/>
        </w:rPr>
      </w:pPr>
      <w:r w:rsidRPr="003F7A68">
        <w:rPr>
          <w:lang w:val="sr-Latn-BA"/>
        </w:rPr>
        <w:t>Cijena naše aplikacije će biti fiksna na tržištu.</w:t>
      </w:r>
    </w:p>
    <w:p w14:paraId="6D86C634" w14:textId="6A11256C" w:rsidR="00D863DA" w:rsidRPr="003F7A68" w:rsidRDefault="003A1383" w:rsidP="00911BBB">
      <w:pPr>
        <w:pStyle w:val="Heading2"/>
        <w:widowControl/>
        <w:rPr>
          <w:rFonts w:ascii="Times New Roman" w:hAnsi="Times New Roman"/>
        </w:rPr>
      </w:pPr>
      <w:bookmarkStart w:id="64" w:name="_Toc425054396"/>
      <w:bookmarkStart w:id="65" w:name="_Toc422186489"/>
      <w:bookmarkStart w:id="66" w:name="_Toc436203392"/>
      <w:bookmarkStart w:id="67" w:name="_Toc452813595"/>
      <w:bookmarkStart w:id="68" w:name="_Toc137540518"/>
      <w:r w:rsidRPr="003F7A68">
        <w:rPr>
          <w:rFonts w:ascii="Times New Roman" w:hAnsi="Times New Roman"/>
        </w:rPr>
        <w:t>L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cen</w:t>
      </w:r>
      <w:bookmarkEnd w:id="64"/>
      <w:bookmarkEnd w:id="65"/>
      <w:bookmarkEnd w:id="66"/>
      <w:bookmarkEnd w:id="67"/>
      <w:r w:rsidR="00911BBB" w:rsidRPr="003F7A68">
        <w:rPr>
          <w:rFonts w:ascii="Times New Roman" w:hAnsi="Times New Roman"/>
        </w:rPr>
        <w:t>ciranje i instalacija</w:t>
      </w:r>
      <w:bookmarkEnd w:id="68"/>
    </w:p>
    <w:p w14:paraId="154266CB" w14:textId="407189ED" w:rsidR="0012549F" w:rsidRPr="003F7A68" w:rsidRDefault="0012549F" w:rsidP="0012549F">
      <w:r w:rsidRPr="003F7A68">
        <w:t>Licenciranje je složen process koji uključuje pravne,poslovne I tehničke aspekte. Koraci prilikom licenciranja našeg softvera su:</w:t>
      </w:r>
    </w:p>
    <w:p w14:paraId="5EC52974" w14:textId="1E266637" w:rsidR="0012549F" w:rsidRPr="003F7A68" w:rsidRDefault="0012549F" w:rsidP="0012549F">
      <w:r w:rsidRPr="003F7A68">
        <w:t>Prvo treba identifikovati intelektualno vlasništvo, što može uključivati autorska prava, patente</w:t>
      </w:r>
      <w:r w:rsidR="006C559A" w:rsidRPr="003F7A68">
        <w:t>, zaštitne znakove I druge oblike intelektualnog vlasništva. Ovaj korak pomaže prilikom razumijevanja potrebne licence I potencijalne prepreke koje se mogu očekivati.</w:t>
      </w:r>
    </w:p>
    <w:p w14:paraId="2C10DE21" w14:textId="74AC62EE" w:rsidR="006C559A" w:rsidRPr="003F7A68" w:rsidRDefault="006C559A" w:rsidP="0012549F">
      <w:r w:rsidRPr="003F7A68">
        <w:t>Zatim je potrebno izabrati vrstu licence(npr. Otvoreni izvorni kod, proprietarni softver…)</w:t>
      </w:r>
      <w:r w:rsidR="00025C37" w:rsidRPr="003F7A68">
        <w:t>.Moguće opcije uključuju: jednokratna licenca, godišnja pretplata, višegodišnja licenca, ili “pay-as-you-go” opcija.</w:t>
      </w:r>
    </w:p>
    <w:p w14:paraId="319FC6F7" w14:textId="71742B62" w:rsidR="006C559A" w:rsidRPr="003F7A68" w:rsidRDefault="006C559A" w:rsidP="0012549F">
      <w:r w:rsidRPr="003F7A68">
        <w:t>Potrebno je napraviti ugovor, gdje su opisani uslovi licenciranja, ograničenje korištenja, naknade,trajanje licence,informacije o pravima vlasništva I obaveze korisnika)</w:t>
      </w:r>
    </w:p>
    <w:p w14:paraId="10B14152" w14:textId="2A896EE1" w:rsidR="006C559A" w:rsidRPr="003F7A68" w:rsidRDefault="006C559A" w:rsidP="0012549F">
      <w:r w:rsidRPr="003F7A68">
        <w:t>Potrebno je provjeriti da li je naš softver u skladu sa zakonima o autorskim pravima I drugim relevantnim propisima(npr. Provjera kršenja autorskih prava)</w:t>
      </w:r>
    </w:p>
    <w:p w14:paraId="145C4AD0" w14:textId="7D343A62" w:rsidR="00025C37" w:rsidRPr="003F7A68" w:rsidRDefault="00025C37" w:rsidP="0012549F">
      <w:r w:rsidRPr="003F7A68">
        <w:t>Potrebno je identificirati ciljno tržište I potencijalne klijente koji bi mogli biti zainteresovani za kupnju softvera za rent-a- vehicle agenciju.Potrebno je poduzeti marketinške aktivnosti koje će privući pažnju agencija I pokazati prednosti koje naš softver pruža u njihovom poslovanju.</w:t>
      </w:r>
    </w:p>
    <w:p w14:paraId="73AEAAAC" w14:textId="0ED68D09" w:rsidR="00025C37" w:rsidRPr="003F7A68" w:rsidRDefault="006C559A" w:rsidP="0012549F">
      <w:r w:rsidRPr="003F7A68">
        <w:t xml:space="preserve">Zatim je potrebno nakon što je pripremljen ugovor o licenciranju I pravna provjera objaviti za prodaju na tržištu, nakon čega </w:t>
      </w:r>
      <w:r w:rsidR="00370D45" w:rsidRPr="003F7A68">
        <w:t>se razgovara sa potencijalnim korisnicima I potpis ugovora.</w:t>
      </w:r>
    </w:p>
    <w:p w14:paraId="57B0B5AA" w14:textId="1841293E" w:rsidR="00025C37" w:rsidRPr="003F7A68" w:rsidRDefault="00025C37" w:rsidP="0012549F">
      <w:r w:rsidRPr="003F7A68">
        <w:t>Nakon uspješnog zaključenja transakcije, mi bismo trebali osigurati instalaciju I tehničku podršku za softver kako bi kupac mogao početi koristiti softver u poslovanju rent-a-vehicle agencije.</w:t>
      </w:r>
    </w:p>
    <w:p w14:paraId="010C7537" w14:textId="72EB16E2" w:rsidR="00D863DA" w:rsidRPr="003F7A68" w:rsidRDefault="000142B4" w:rsidP="003F7A68">
      <w:pPr>
        <w:pStyle w:val="BodyText"/>
        <w:ind w:left="0"/>
        <w:rPr>
          <w:lang w:val="sr-Latn-BA"/>
        </w:rPr>
      </w:pPr>
      <w:r w:rsidRPr="003F7A68">
        <w:rPr>
          <w:lang w:val="sr-Latn-BA"/>
        </w:rPr>
        <w:t>Instalacija same aplikacije je data u dokumentaciji za podršku korisnicima.</w:t>
      </w:r>
    </w:p>
    <w:p w14:paraId="45F2253B" w14:textId="77777777" w:rsidR="006C33BC" w:rsidRPr="003F7A68" w:rsidRDefault="007E462C">
      <w:pPr>
        <w:pStyle w:val="Heading1"/>
        <w:rPr>
          <w:rFonts w:ascii="Times New Roman" w:hAnsi="Times New Roman"/>
        </w:rPr>
      </w:pPr>
      <w:bookmarkStart w:id="69" w:name="_Toc137540519"/>
      <w:r w:rsidRPr="003F7A68">
        <w:rPr>
          <w:rFonts w:ascii="Times New Roman" w:hAnsi="Times New Roman"/>
        </w:rPr>
        <w:t>Karakter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st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ke pro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zvoda</w:t>
      </w:r>
      <w:bookmarkEnd w:id="69"/>
    </w:p>
    <w:p w14:paraId="6165918F" w14:textId="5C18516B" w:rsidR="00874A27" w:rsidRPr="003F7A68" w:rsidRDefault="006C33BC" w:rsidP="003F7A68">
      <w:pPr>
        <w:pStyle w:val="BodyText"/>
        <w:ind w:left="0"/>
      </w:pPr>
      <w:r w:rsidRPr="003F7A68">
        <w:t xml:space="preserve">U ovom dijelu su uopšteno opisane karakteristike </w:t>
      </w:r>
      <w:r w:rsidRPr="003F7A68">
        <w:rPr>
          <w:color w:val="000000" w:themeColor="text1"/>
        </w:rPr>
        <w:t>informacionog sistema za iznajmljivanje prevoznih sredstava drumskog I vodenog saobraćaja</w:t>
      </w:r>
      <w:r w:rsidRPr="003F7A68">
        <w:t xml:space="preserve">. </w:t>
      </w:r>
      <w:r w:rsidR="00571CAD" w:rsidRPr="003F7A68">
        <w:t>Informacioni sistem</w:t>
      </w:r>
      <w:r w:rsidRPr="003F7A68">
        <w:t xml:space="preserve"> omogućava standardne operacije kao što su upravljanje prevoznim sredstvima, rezervacijama, dodavanje ili uklanjanje prevoznih sredstava, te prikupljanje I analiza statističkih podataka.</w:t>
      </w:r>
    </w:p>
    <w:p w14:paraId="108E0D11" w14:textId="42D3BE19" w:rsidR="00874A27" w:rsidRPr="003F7A68" w:rsidRDefault="00CE74A4">
      <w:pPr>
        <w:pStyle w:val="Heading1"/>
        <w:rPr>
          <w:rFonts w:ascii="Times New Roman" w:hAnsi="Times New Roman"/>
        </w:rPr>
      </w:pPr>
      <w:bookmarkStart w:id="70" w:name="_Toc137540520"/>
      <w:r w:rsidRPr="003F7A68">
        <w:rPr>
          <w:rFonts w:ascii="Times New Roman" w:hAnsi="Times New Roman"/>
        </w:rPr>
        <w:t>Ogran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čenja</w:t>
      </w:r>
      <w:bookmarkEnd w:id="70"/>
    </w:p>
    <w:p w14:paraId="05AF0D15" w14:textId="704D807D" w:rsidR="006C33BC" w:rsidRPr="003F7A68" w:rsidRDefault="006C33BC" w:rsidP="003F7A68">
      <w:pPr>
        <w:pStyle w:val="BodyText"/>
        <w:ind w:left="0"/>
      </w:pPr>
      <w:r w:rsidRPr="003F7A68">
        <w:t>Unapređivanje hardvera računara na visoke nivoe performansi je nepotrebno, u korisničkom uputstvu su navedeni zahtjevi informacionog sistema za iznajmljivanje prevoznih sredstava drumskog I vodenog saobraćaja s pogledom na potrebni hardever i softver.</w:t>
      </w:r>
    </w:p>
    <w:p w14:paraId="43F4191D" w14:textId="3CD9F74F" w:rsidR="00CE74A4" w:rsidRPr="003F7A68" w:rsidRDefault="006C33BC" w:rsidP="003F7A68">
      <w:pPr>
        <w:pStyle w:val="BodyText"/>
        <w:ind w:left="0"/>
      </w:pPr>
      <w:r w:rsidRPr="003F7A68">
        <w:rPr>
          <w:iCs/>
        </w:rPr>
        <w:t xml:space="preserve">Rad softverskog alata je omogućen na svim </w:t>
      </w:r>
      <w:r w:rsidRPr="003F7A68">
        <w:t xml:space="preserve">operativnim sistemima </w:t>
      </w:r>
      <w:r w:rsidRPr="003F7A68">
        <w:rPr>
          <w:color w:val="000000" w:themeColor="text1"/>
        </w:rPr>
        <w:t>na kojima je instalirana JVM</w:t>
      </w:r>
      <w:r w:rsidRPr="003F7A68">
        <w:t>.</w:t>
      </w:r>
    </w:p>
    <w:p w14:paraId="297DEDF7" w14:textId="3EA436E0" w:rsidR="00CE74A4" w:rsidRPr="003F7A68" w:rsidRDefault="00CE74A4" w:rsidP="00CE74A4">
      <w:pPr>
        <w:pStyle w:val="Heading1"/>
        <w:rPr>
          <w:rFonts w:ascii="Times New Roman" w:hAnsi="Times New Roman"/>
        </w:rPr>
      </w:pPr>
      <w:bookmarkStart w:id="71" w:name="_Toc137540521"/>
      <w:r w:rsidRPr="003F7A68">
        <w:rPr>
          <w:rFonts w:ascii="Times New Roman" w:hAnsi="Times New Roman"/>
        </w:rPr>
        <w:t>Raspon kval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teta</w:t>
      </w:r>
      <w:bookmarkEnd w:id="71"/>
    </w:p>
    <w:p w14:paraId="586CF5C1" w14:textId="6C4E25E9" w:rsidR="006C33BC" w:rsidRPr="003F7A68" w:rsidRDefault="006C33BC" w:rsidP="003F7A68">
      <w:pPr>
        <w:pStyle w:val="BodyText"/>
        <w:ind w:left="0"/>
      </w:pPr>
      <w:r w:rsidRPr="003F7A68">
        <w:t>RACIS je fleksibilan na pojavu grešaka. Informacioni sistem bi trebao da radi u stabilnom okruženju i svi koji ga koriste treba da ga smatraju pouzdanim. Sistem uključuje i odgovarajuću pomoć za korisnika.</w:t>
      </w:r>
    </w:p>
    <w:p w14:paraId="347BBD4C" w14:textId="123CF655" w:rsidR="006C33BC" w:rsidRPr="003F7A68" w:rsidRDefault="0036485A" w:rsidP="003F7A68">
      <w:pPr>
        <w:pStyle w:val="BodyText"/>
        <w:ind w:left="0"/>
      </w:pPr>
      <w:r w:rsidRPr="003F7A68">
        <w:t>Kvalitet rada</w:t>
      </w:r>
      <w:r w:rsidR="006C33BC" w:rsidRPr="003F7A68">
        <w:t xml:space="preserve"> sa </w:t>
      </w:r>
      <w:r w:rsidRPr="003F7A68">
        <w:t>bazom podataka za agenciju za iznajmljivanje prevoznih sredstava je ključan aspect uspješnog upravljanja poslovanjem I pružanaja kvalitetne usluge klijentima.Aspekti kvaliteta u radu sa bazom podataka:</w:t>
      </w:r>
    </w:p>
    <w:p w14:paraId="47C2E429" w14:textId="0B5B28A5" w:rsidR="0036485A" w:rsidRPr="003F7A68" w:rsidRDefault="0036485A" w:rsidP="003F7A68">
      <w:pPr>
        <w:pStyle w:val="BodyText"/>
        <w:ind w:left="0"/>
      </w:pPr>
      <w:r w:rsidRPr="003F7A68">
        <w:t>Pouzdanost, odnosi se na to baza podataka treba da bude pouzdana I stabilna, te da se podaci ne izgube I ne promijene bez dozvole, te softver treba da ima ugrađene mehanizme zaštite podataka(sigurnosne kopije podataka, zaštita od zlonamjernih napada).</w:t>
      </w:r>
    </w:p>
    <w:p w14:paraId="2390F6DC" w14:textId="369D6182" w:rsidR="0036485A" w:rsidRPr="003F7A68" w:rsidRDefault="0036485A" w:rsidP="003F7A68">
      <w:pPr>
        <w:pStyle w:val="BodyText"/>
        <w:ind w:left="0"/>
      </w:pPr>
      <w:r w:rsidRPr="003F7A68">
        <w:t>Dostupnost, softver treba da ima pris</w:t>
      </w:r>
      <w:bookmarkStart w:id="72" w:name="_GoBack"/>
      <w:bookmarkEnd w:id="72"/>
      <w:r w:rsidRPr="003F7A68">
        <w:t>tup podataka u stvarnom vremenu I rješavanje problema u realnom vremenu I tebala bi imati mehanizme za obnovu,da se podaci ne bi izgubili, u slučaju tehničkih poteškoća.</w:t>
      </w:r>
    </w:p>
    <w:p w14:paraId="3007CF03" w14:textId="26B41054" w:rsidR="0036485A" w:rsidRPr="003F7A68" w:rsidRDefault="0036485A" w:rsidP="003F7A68">
      <w:pPr>
        <w:pStyle w:val="BodyText"/>
        <w:ind w:left="0"/>
      </w:pPr>
      <w:r w:rsidRPr="003F7A68">
        <w:lastRenderedPageBreak/>
        <w:t>Brzina, sposobnost da u kratkom vremenu obradi velike količine podataka, čemu je posljedica efikasna usluga klijentima.</w:t>
      </w:r>
    </w:p>
    <w:p w14:paraId="570CF230" w14:textId="33ED6D33" w:rsidR="0036485A" w:rsidRPr="003F7A68" w:rsidRDefault="0036485A" w:rsidP="003F7A68">
      <w:pPr>
        <w:pStyle w:val="BodyText"/>
        <w:ind w:left="0"/>
      </w:pPr>
      <w:r w:rsidRPr="003F7A68">
        <w:t>Integracija sa drugim softverskim rješenjima kao što su CRM I ERP sistemi, što omogućava bolje upravljanje klijentskim zahtjevima, upravljanje zalihamai poslovnim procesima.</w:t>
      </w:r>
    </w:p>
    <w:p w14:paraId="1545DAF4" w14:textId="33D0C4C0" w:rsidR="0036485A" w:rsidRPr="003F7A68" w:rsidRDefault="0036485A" w:rsidP="003F7A68">
      <w:pPr>
        <w:pStyle w:val="BodyText"/>
        <w:ind w:left="0"/>
      </w:pPr>
      <w:r w:rsidRPr="003F7A68">
        <w:t>Skalabilnost, tj. Da se prilagodi rastu poslovanja, omogućiti dodavanje novih funkcionalnosti I izvršavanja poslovnih procesa.</w:t>
      </w:r>
    </w:p>
    <w:p w14:paraId="514A8B59" w14:textId="093941EF" w:rsidR="0036485A" w:rsidRPr="003F7A68" w:rsidRDefault="0036485A" w:rsidP="003F7A68">
      <w:pPr>
        <w:pStyle w:val="BodyText"/>
        <w:ind w:left="0"/>
      </w:pPr>
      <w:r w:rsidRPr="003F7A68">
        <w:t>Korištenje, jednostavnost u pogledu korištenja, da posjeduje intuitivno okruženje.</w:t>
      </w:r>
    </w:p>
    <w:p w14:paraId="330CB2EF" w14:textId="1D504CDD" w:rsidR="0036485A" w:rsidRPr="003F7A68" w:rsidRDefault="0036485A" w:rsidP="003F7A68">
      <w:pPr>
        <w:pStyle w:val="BodyText"/>
        <w:ind w:left="0"/>
      </w:pPr>
      <w:r w:rsidRPr="003F7A68">
        <w:t>Pouzdanost podataka, baza podataka bi trebala da ima tačne I ažurirane podatke, te bi trebao imati mehanizme za provjeru podataka I automatsko ažuriranje podataka.</w:t>
      </w:r>
    </w:p>
    <w:p w14:paraId="627D2A42" w14:textId="0E9AC42F" w:rsidR="00D72D79" w:rsidRPr="003F7A68" w:rsidRDefault="00D72D79" w:rsidP="00D72D79">
      <w:pPr>
        <w:pStyle w:val="Heading1"/>
        <w:rPr>
          <w:rFonts w:ascii="Times New Roman" w:hAnsi="Times New Roman"/>
        </w:rPr>
      </w:pPr>
      <w:bookmarkStart w:id="73" w:name="_Toc137540522"/>
      <w:r w:rsidRPr="003F7A68">
        <w:rPr>
          <w:rFonts w:ascii="Times New Roman" w:hAnsi="Times New Roman"/>
        </w:rPr>
        <w:t xml:space="preserve">Prvenstvo </w:t>
      </w:r>
      <w:r w:rsidR="00B11FD0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 xml:space="preserve"> pr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or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tet</w:t>
      </w:r>
      <w:bookmarkEnd w:id="73"/>
    </w:p>
    <w:p w14:paraId="2752803E" w14:textId="77777777" w:rsidR="00204BCD" w:rsidRPr="003F7A68" w:rsidRDefault="00204BCD" w:rsidP="003F7A68">
      <w:pPr>
        <w:pStyle w:val="BodyText"/>
        <w:spacing w:after="60"/>
        <w:ind w:left="0"/>
      </w:pPr>
      <w:r w:rsidRPr="003F7A68">
        <w:t xml:space="preserve">Prioriteti u izvršavanju specifičnih zahtjeva će imati oznake u vidu brojeva u rasponu od 1 do 5. Najniži  prioritet je 5, a najviši prioritet je označen brojem 1. Klasifikacija zahtjeva je bliže obrađena u dokumentu </w:t>
      </w:r>
      <w:r w:rsidRPr="003F7A68">
        <w:rPr>
          <w:i/>
        </w:rPr>
        <w:t>Plan za upravljanje zahtjevima</w:t>
      </w:r>
      <w:r w:rsidRPr="003F7A68">
        <w:t>.</w:t>
      </w:r>
    </w:p>
    <w:p w14:paraId="48C1D53B" w14:textId="46DB9502" w:rsidR="00C52FBE" w:rsidRPr="003F7A68" w:rsidRDefault="00C52FBE" w:rsidP="00712945">
      <w:pPr>
        <w:pStyle w:val="Heading1"/>
        <w:rPr>
          <w:rFonts w:ascii="Times New Roman" w:hAnsi="Times New Roman"/>
        </w:rPr>
      </w:pPr>
      <w:bookmarkStart w:id="74" w:name="_Toc137540523"/>
      <w:r w:rsidRPr="003F7A68">
        <w:rPr>
          <w:rFonts w:ascii="Times New Roman" w:hAnsi="Times New Roman"/>
          <w:lang w:val="sr-Latn-BA"/>
        </w:rPr>
        <w:t>Ostal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 xml:space="preserve"> zahtjev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 xml:space="preserve"> pro</w:t>
      </w:r>
      <w:r w:rsidR="00B96400" w:rsidRPr="003F7A68">
        <w:rPr>
          <w:rFonts w:ascii="Times New Roman" w:hAnsi="Times New Roman"/>
          <w:lang w:val="sr-Latn-BA"/>
        </w:rPr>
        <w:t>i</w:t>
      </w:r>
      <w:r w:rsidRPr="003F7A68">
        <w:rPr>
          <w:rFonts w:ascii="Times New Roman" w:hAnsi="Times New Roman"/>
          <w:lang w:val="sr-Latn-BA"/>
        </w:rPr>
        <w:t>zvoda</w:t>
      </w:r>
      <w:bookmarkEnd w:id="74"/>
    </w:p>
    <w:p w14:paraId="4F1E0E73" w14:textId="42253747" w:rsidR="00874A27" w:rsidRPr="003F7A68" w:rsidRDefault="00911BBB">
      <w:pPr>
        <w:pStyle w:val="Heading2"/>
        <w:rPr>
          <w:rFonts w:ascii="Times New Roman" w:hAnsi="Times New Roman"/>
        </w:rPr>
      </w:pPr>
      <w:bookmarkStart w:id="75" w:name="_Toc137540524"/>
      <w:r w:rsidRPr="003F7A68">
        <w:rPr>
          <w:rFonts w:ascii="Times New Roman" w:hAnsi="Times New Roman"/>
        </w:rPr>
        <w:t>Primjenjivi standardi</w:t>
      </w:r>
      <w:bookmarkEnd w:id="75"/>
    </w:p>
    <w:p w14:paraId="191E77AF" w14:textId="199785CC" w:rsidR="0034346D" w:rsidRPr="003F7A68" w:rsidRDefault="00712945" w:rsidP="003F7A68">
      <w:pPr>
        <w:rPr>
          <w:color w:val="000000" w:themeColor="text1"/>
        </w:rPr>
      </w:pPr>
      <w:r w:rsidRPr="003F7A68">
        <w:rPr>
          <w:color w:val="000000" w:themeColor="text1"/>
        </w:rPr>
        <w:t xml:space="preserve">RACIS ima uporište u zakonskoj legislativi, pa postoje ograničenja u pogledu zakona i podzakonskih alata. S druge strane, u potpunosti je ispunjena standardizacija izrade Windows aplikacija. </w:t>
      </w:r>
    </w:p>
    <w:p w14:paraId="40E235B0" w14:textId="188E1E65" w:rsidR="00874A27" w:rsidRPr="003F7A68" w:rsidRDefault="00911BBB">
      <w:pPr>
        <w:pStyle w:val="Heading2"/>
        <w:rPr>
          <w:rFonts w:ascii="Times New Roman" w:hAnsi="Times New Roman"/>
        </w:rPr>
      </w:pPr>
      <w:bookmarkStart w:id="76" w:name="_Toc137540525"/>
      <w:r w:rsidRPr="003F7A68">
        <w:rPr>
          <w:rFonts w:ascii="Times New Roman" w:hAnsi="Times New Roman"/>
        </w:rPr>
        <w:t>Zahtjevi sistema</w:t>
      </w:r>
      <w:bookmarkEnd w:id="76"/>
    </w:p>
    <w:p w14:paraId="143C8524" w14:textId="47FFBF9C" w:rsidR="0034346D" w:rsidRPr="003F7A68" w:rsidRDefault="002B6230" w:rsidP="003F7A68">
      <w:pPr>
        <w:pStyle w:val="BodyText"/>
        <w:ind w:left="0"/>
      </w:pPr>
      <w:bookmarkStart w:id="77" w:name="_Toc346297793"/>
      <w:r w:rsidRPr="003F7A68">
        <w:t>RACIS zahtjeva MS Wi</w:t>
      </w:r>
      <w:r w:rsidR="0009232F">
        <w:t>n</w:t>
      </w:r>
      <w:r w:rsidRPr="003F7A68">
        <w:t>dows 7,</w:t>
      </w:r>
      <w:r w:rsidRPr="003F7A68">
        <w:rPr>
          <w:color w:val="000000" w:themeColor="text1"/>
        </w:rPr>
        <w:t>8, 10</w:t>
      </w:r>
      <w:r w:rsidRPr="003F7A68">
        <w:t xml:space="preserve"> i </w:t>
      </w:r>
      <w:r w:rsidRPr="003F7A68">
        <w:rPr>
          <w:color w:val="000000" w:themeColor="text1"/>
        </w:rPr>
        <w:t>11</w:t>
      </w:r>
      <w:r w:rsidRPr="003F7A68">
        <w:t xml:space="preserve"> operativne sisteme </w:t>
      </w:r>
      <w:r w:rsidRPr="003F7A68">
        <w:rPr>
          <w:color w:val="000000" w:themeColor="text1"/>
        </w:rPr>
        <w:t>na kojima je instalirana JVM</w:t>
      </w:r>
      <w:r w:rsidRPr="003F7A68">
        <w:t>.</w:t>
      </w:r>
    </w:p>
    <w:p w14:paraId="70CC5F5C" w14:textId="7B8FA028" w:rsidR="00874A27" w:rsidRPr="003F7A68" w:rsidRDefault="002B6230">
      <w:pPr>
        <w:pStyle w:val="Heading2"/>
        <w:widowControl/>
        <w:rPr>
          <w:rFonts w:ascii="Times New Roman" w:hAnsi="Times New Roman"/>
        </w:rPr>
      </w:pPr>
      <w:bookmarkStart w:id="78" w:name="_Toc137540526"/>
      <w:bookmarkEnd w:id="77"/>
      <w:r w:rsidRPr="003F7A68">
        <w:rPr>
          <w:rFonts w:ascii="Times New Roman" w:hAnsi="Times New Roman"/>
        </w:rPr>
        <w:t>Performanse</w:t>
      </w:r>
      <w:bookmarkEnd w:id="78"/>
    </w:p>
    <w:p w14:paraId="06558293" w14:textId="1DE94D55" w:rsidR="0034346D" w:rsidRPr="003F7A68" w:rsidRDefault="002B6230" w:rsidP="003F7A68">
      <w:pPr>
        <w:pStyle w:val="BodyText"/>
        <w:spacing w:after="60"/>
        <w:ind w:left="0"/>
        <w:rPr>
          <w:color w:val="000000" w:themeColor="text1"/>
        </w:rPr>
      </w:pPr>
      <w:r w:rsidRPr="003F7A68">
        <w:rPr>
          <w:color w:val="000000" w:themeColor="text1"/>
        </w:rPr>
        <w:t xml:space="preserve">Performanse i ostali nefunkcionalni zahtjevi su bliže definisani u dokumentu </w:t>
      </w:r>
      <w:r w:rsidRPr="003F7A68">
        <w:rPr>
          <w:i/>
          <w:color w:val="000000" w:themeColor="text1"/>
        </w:rPr>
        <w:t>Dopunska specifikacija</w:t>
      </w:r>
      <w:r w:rsidRPr="003F7A68">
        <w:rPr>
          <w:color w:val="000000" w:themeColor="text1"/>
        </w:rPr>
        <w:t>.</w:t>
      </w:r>
    </w:p>
    <w:p w14:paraId="08D1DE41" w14:textId="1020E3F9" w:rsidR="0034346D" w:rsidRPr="003F7A68" w:rsidRDefault="002B6230" w:rsidP="00307F23">
      <w:pPr>
        <w:pStyle w:val="Heading2"/>
        <w:rPr>
          <w:rFonts w:ascii="Times New Roman" w:hAnsi="Times New Roman"/>
        </w:rPr>
      </w:pPr>
      <w:bookmarkStart w:id="79" w:name="_Toc137540527"/>
      <w:r w:rsidRPr="003F7A68">
        <w:rPr>
          <w:rFonts w:ascii="Times New Roman" w:hAnsi="Times New Roman"/>
        </w:rPr>
        <w:t>Zahtjevi okruženja</w:t>
      </w:r>
      <w:bookmarkEnd w:id="79"/>
    </w:p>
    <w:p w14:paraId="20D01679" w14:textId="2E45B854" w:rsidR="0034346D" w:rsidRPr="003F7A68" w:rsidRDefault="002B6230" w:rsidP="003F7A68">
      <w:pPr>
        <w:pStyle w:val="BodyText"/>
        <w:ind w:left="0"/>
        <w:rPr>
          <w:color w:val="000000" w:themeColor="text1"/>
        </w:rPr>
      </w:pPr>
      <w:r w:rsidRPr="003F7A68">
        <w:rPr>
          <w:color w:val="000000" w:themeColor="text1"/>
        </w:rPr>
        <w:t xml:space="preserve">Informacioni sistem za iznajmljivanje prevoznih sredstava drumskog </w:t>
      </w:r>
      <w:r w:rsidR="0009232F">
        <w:rPr>
          <w:color w:val="000000" w:themeColor="text1"/>
        </w:rPr>
        <w:t>i</w:t>
      </w:r>
      <w:r w:rsidRPr="003F7A68">
        <w:rPr>
          <w:color w:val="000000" w:themeColor="text1"/>
        </w:rPr>
        <w:t xml:space="preserve"> vodenog saobraćaja ne utiče na rad drugih programa instaliranih na računaru, niti zahtjeva posebno ponašanje drugih programa za svoj rad.</w:t>
      </w:r>
    </w:p>
    <w:p w14:paraId="69FAF48D" w14:textId="014612CD" w:rsidR="00874A27" w:rsidRPr="003F7A68" w:rsidRDefault="00307F23">
      <w:pPr>
        <w:pStyle w:val="Heading1"/>
        <w:rPr>
          <w:rFonts w:ascii="Times New Roman" w:hAnsi="Times New Roman"/>
        </w:rPr>
      </w:pPr>
      <w:bookmarkStart w:id="80" w:name="_Toc137540528"/>
      <w:r w:rsidRPr="003F7A68">
        <w:rPr>
          <w:rFonts w:ascii="Times New Roman" w:hAnsi="Times New Roman"/>
        </w:rPr>
        <w:t>Zahtjevi za dokumentaciju</w:t>
      </w:r>
      <w:bookmarkEnd w:id="80"/>
    </w:p>
    <w:p w14:paraId="20D43567" w14:textId="77777777" w:rsidR="002C3987" w:rsidRPr="003F7A68" w:rsidRDefault="002C3987" w:rsidP="002C3987">
      <w:pPr>
        <w:pStyle w:val="Heading2"/>
        <w:rPr>
          <w:rFonts w:ascii="Times New Roman" w:hAnsi="Times New Roman"/>
        </w:rPr>
      </w:pPr>
      <w:bookmarkStart w:id="81" w:name="_Toc105157901"/>
      <w:bookmarkStart w:id="82" w:name="_Toc425054416"/>
      <w:bookmarkStart w:id="83" w:name="_Toc422186509"/>
      <w:bookmarkStart w:id="84" w:name="_Toc436203415"/>
      <w:bookmarkStart w:id="85" w:name="_Toc452813609"/>
      <w:bookmarkStart w:id="86" w:name="_Toc137540529"/>
      <w:r w:rsidRPr="003F7A68">
        <w:rPr>
          <w:rFonts w:ascii="Times New Roman" w:hAnsi="Times New Roman"/>
        </w:rPr>
        <w:t>Korisničko uputstvo</w:t>
      </w:r>
      <w:bookmarkEnd w:id="81"/>
      <w:bookmarkEnd w:id="86"/>
    </w:p>
    <w:p w14:paraId="1EA25501" w14:textId="77777777" w:rsidR="003F7A68" w:rsidRDefault="002C3987" w:rsidP="00437D18">
      <w:pPr>
        <w:rPr>
          <w:b/>
        </w:rPr>
      </w:pPr>
      <w:bookmarkStart w:id="87" w:name="_Toc132473851"/>
      <w:bookmarkStart w:id="88" w:name="_Toc131188567"/>
      <w:r w:rsidRPr="003F7A68">
        <w:t>Glavni razlog postojanja korisničkog uputstva jeste da se korisniku p</w:t>
      </w:r>
      <w:r w:rsidR="003F7A68">
        <w:t>ruže sve potrebne informacije o</w:t>
      </w:r>
      <w:bookmarkEnd w:id="87"/>
    </w:p>
    <w:p w14:paraId="5EEB2D1E" w14:textId="54A3C58E" w:rsidR="002C3987" w:rsidRPr="003F7A68" w:rsidRDefault="002C3987" w:rsidP="00437D18">
      <w:pPr>
        <w:rPr>
          <w:b/>
        </w:rPr>
      </w:pPr>
      <w:bookmarkStart w:id="89" w:name="_Toc132473852"/>
      <w:r w:rsidRPr="003F7A68">
        <w:t>funkcionalnostima sistema. Svaka funkcionalnost je opisana detaljno i u koracima.</w:t>
      </w:r>
      <w:bookmarkEnd w:id="88"/>
      <w:bookmarkEnd w:id="89"/>
    </w:p>
    <w:p w14:paraId="10406E6B" w14:textId="4C9E37E6" w:rsidR="00874A27" w:rsidRPr="003F7A68" w:rsidRDefault="003A1383">
      <w:pPr>
        <w:pStyle w:val="Heading2"/>
        <w:rPr>
          <w:rFonts w:ascii="Times New Roman" w:hAnsi="Times New Roman"/>
        </w:rPr>
      </w:pPr>
      <w:bookmarkStart w:id="90" w:name="_Toc137540530"/>
      <w:r w:rsidRPr="003F7A68">
        <w:rPr>
          <w:rFonts w:ascii="Times New Roman" w:hAnsi="Times New Roman"/>
        </w:rPr>
        <w:t>Onl</w:t>
      </w:r>
      <w:r w:rsidR="00B96400" w:rsidRPr="003F7A68">
        <w:rPr>
          <w:rFonts w:ascii="Times New Roman" w:hAnsi="Times New Roman"/>
        </w:rPr>
        <w:t>i</w:t>
      </w:r>
      <w:r w:rsidRPr="003F7A68">
        <w:rPr>
          <w:rFonts w:ascii="Times New Roman" w:hAnsi="Times New Roman"/>
        </w:rPr>
        <w:t>ne Help</w:t>
      </w:r>
      <w:bookmarkEnd w:id="82"/>
      <w:bookmarkEnd w:id="83"/>
      <w:bookmarkEnd w:id="84"/>
      <w:bookmarkEnd w:id="85"/>
      <w:bookmarkEnd w:id="90"/>
    </w:p>
    <w:p w14:paraId="2B75D4C8" w14:textId="77777777" w:rsidR="00333096" w:rsidRPr="003F7A68" w:rsidRDefault="00333096" w:rsidP="00437D18">
      <w:pPr>
        <w:rPr>
          <w:b/>
          <w:lang w:val="sr-Latn-BA"/>
        </w:rPr>
      </w:pPr>
      <w:bookmarkStart w:id="91" w:name="_Toc131188569"/>
      <w:bookmarkStart w:id="92" w:name="_Toc132473854"/>
      <w:bookmarkStart w:id="93" w:name="_Toc425054417"/>
      <w:bookmarkStart w:id="94" w:name="_Toc422186510"/>
      <w:bookmarkStart w:id="95" w:name="_Toc436203416"/>
      <w:bookmarkStart w:id="96" w:name="_Toc452813610"/>
      <w:r w:rsidRPr="003F7A68">
        <w:rPr>
          <w:lang w:val="sr-Latn-BA"/>
        </w:rPr>
        <w:t>Sistem će korisnicima pružiti online pomoć kojoj se može pristupiti iz korisničkog interfesja.</w:t>
      </w:r>
      <w:bookmarkEnd w:id="91"/>
      <w:bookmarkEnd w:id="92"/>
    </w:p>
    <w:p w14:paraId="424A7DF6" w14:textId="77777777" w:rsidR="009E683D" w:rsidRPr="003F7A68" w:rsidRDefault="00333096" w:rsidP="00437D18">
      <w:pPr>
        <w:rPr>
          <w:b/>
          <w:lang w:val="sr-Latn-BA"/>
        </w:rPr>
      </w:pPr>
      <w:bookmarkStart w:id="97" w:name="_Toc131188570"/>
      <w:bookmarkStart w:id="98" w:name="_Toc132473855"/>
      <w:r w:rsidRPr="003F7A68">
        <w:rPr>
          <w:lang w:val="sr-Latn-BA"/>
        </w:rPr>
        <w:t>Online pomoć će obuhvatati korisničko uputstvo kao i odgovore na Često Postavljana Pitanja - ČPP (FAQ) i jednostavne instrukcije "korak po korak" za rješavanje uobičajenih problema sa kojima se korisnici mogu susresti u toku korištenja sistema. Da bi se osigurala efikasnost ovakve podrške ona će biti jednostavno formulisana i laka za razumijevanje, napisana jasno i koncizno. Korisnicima će biti omogućena pretraga po ključnim riječima što će ubrzati i olakšati pronalaženje rješenja nastalih poteškoća. Ova sekcija biće redovno održavana i dopunjavana kako bi ažurno odražavala bilo kakve promjene na sistemu. Na ovaj način ćemo osigurati da korisnici imaju lak i brz pristup potrebnim informacijama potrebnim za efektivno korištenje sistema.</w:t>
      </w:r>
      <w:bookmarkEnd w:id="97"/>
      <w:bookmarkEnd w:id="98"/>
    </w:p>
    <w:p w14:paraId="0CD7F3B2" w14:textId="77777777" w:rsidR="00C06E8D" w:rsidRPr="003F7A68" w:rsidRDefault="00C06E8D" w:rsidP="00C06E8D">
      <w:pPr>
        <w:pStyle w:val="Heading2"/>
        <w:ind w:left="720" w:hanging="720"/>
        <w:rPr>
          <w:rFonts w:ascii="Times New Roman" w:hAnsi="Times New Roman"/>
        </w:rPr>
      </w:pPr>
      <w:bookmarkStart w:id="99" w:name="_Toc74862704"/>
      <w:bookmarkStart w:id="100" w:name="_Toc103170719"/>
      <w:bookmarkStart w:id="101" w:name="_Toc123750362"/>
      <w:bookmarkStart w:id="102" w:name="_Toc137540531"/>
      <w:r w:rsidRPr="003F7A68">
        <w:rPr>
          <w:rFonts w:ascii="Times New Roman" w:hAnsi="Times New Roman"/>
        </w:rPr>
        <w:t>Vodič za instalaciju, konfiguracija i ReadMe</w:t>
      </w:r>
      <w:bookmarkEnd w:id="99"/>
      <w:bookmarkEnd w:id="100"/>
      <w:bookmarkEnd w:id="101"/>
      <w:bookmarkEnd w:id="102"/>
    </w:p>
    <w:p w14:paraId="4EDCEF5F" w14:textId="33C7D91B" w:rsidR="00C06E8D" w:rsidRPr="003F7A68" w:rsidRDefault="00C06E8D" w:rsidP="003F7A68">
      <w:pPr>
        <w:pStyle w:val="BodyText"/>
        <w:ind w:left="0"/>
      </w:pPr>
      <w:r w:rsidRPr="003F7A68">
        <w:t>Vodič za instalaciju i konfiguracija informacionog sistema će biti definisan kroz čarobnjak za instalaciju (installation wizard). Nakon uspješne instalacije aplikacije, korisnik će biti obaviješten o postojanju ReadMe fajla, gdje može izabrati da ga pročita poslije instalacije. ReadMe fajl će biti smješten u instalacioni folder alata i uvijek će biti dostupan korisniku za čitanje.</w:t>
      </w:r>
    </w:p>
    <w:p w14:paraId="7CC60D13" w14:textId="0E3D9B2A" w:rsidR="00874A27" w:rsidRPr="003F7A68" w:rsidRDefault="003A1383">
      <w:pPr>
        <w:pStyle w:val="Heading1"/>
        <w:numPr>
          <w:ilvl w:val="0"/>
          <w:numId w:val="0"/>
        </w:numPr>
        <w:rPr>
          <w:rFonts w:ascii="Times New Roman" w:hAnsi="Times New Roman"/>
        </w:rPr>
      </w:pPr>
      <w:bookmarkStart w:id="103" w:name="_Toc436203393"/>
      <w:bookmarkStart w:id="104" w:name="_Toc452813612"/>
      <w:bookmarkStart w:id="105" w:name="_Toc137540532"/>
      <w:bookmarkEnd w:id="93"/>
      <w:bookmarkEnd w:id="94"/>
      <w:bookmarkEnd w:id="95"/>
      <w:bookmarkEnd w:id="96"/>
      <w:r w:rsidRPr="003F7A68">
        <w:rPr>
          <w:rFonts w:ascii="Times New Roman" w:hAnsi="Times New Roman"/>
        </w:rPr>
        <w:lastRenderedPageBreak/>
        <w:t xml:space="preserve">A        </w:t>
      </w:r>
      <w:bookmarkEnd w:id="103"/>
      <w:bookmarkEnd w:id="104"/>
      <w:r w:rsidR="00512B9E" w:rsidRPr="003F7A68">
        <w:rPr>
          <w:rFonts w:ascii="Times New Roman" w:hAnsi="Times New Roman"/>
        </w:rPr>
        <w:t>Atributi karakteristika</w:t>
      </w:r>
      <w:bookmarkEnd w:id="105"/>
    </w:p>
    <w:p w14:paraId="0AF356D1" w14:textId="283B64B9" w:rsidR="003E56C3" w:rsidRPr="003F7A68" w:rsidRDefault="00512B9E" w:rsidP="00AF0482">
      <w:pPr>
        <w:pStyle w:val="BodyText"/>
        <w:ind w:left="0"/>
      </w:pPr>
      <w:r w:rsidRPr="003F7A68">
        <w:t xml:space="preserve">Atributi, koji se mogu koristiti za procjenu, praćenje, određivanje prioriteta i upravljanje stavkama koje su prethodno predložene za implementaciju, detaljno su definisani u dokumentima </w:t>
      </w:r>
      <w:r w:rsidRPr="003F7A68">
        <w:rPr>
          <w:i/>
        </w:rPr>
        <w:t>Plan za upravljanje zahtjevima</w:t>
      </w:r>
      <w:r w:rsidRPr="003F7A68">
        <w:t xml:space="preserve"> i </w:t>
      </w:r>
      <w:r w:rsidRPr="003F7A68">
        <w:rPr>
          <w:i/>
        </w:rPr>
        <w:t>Softverski razvojni plan</w:t>
      </w:r>
      <w:r w:rsidRPr="003F7A68">
        <w:t>. U to spadaju status, napor, rizik, ciljano izdanje.</w:t>
      </w:r>
    </w:p>
    <w:sectPr w:rsidR="003E56C3" w:rsidRPr="003F7A68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5EE036" w14:textId="77777777" w:rsidR="006C62BE" w:rsidRDefault="006C62BE">
      <w:pPr>
        <w:spacing w:line="240" w:lineRule="auto"/>
      </w:pPr>
      <w:r>
        <w:separator/>
      </w:r>
    </w:p>
  </w:endnote>
  <w:endnote w:type="continuationSeparator" w:id="0">
    <w:p w14:paraId="41B9C30A" w14:textId="77777777" w:rsidR="006C62BE" w:rsidRDefault="006C6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437D18" w14:paraId="6DB8072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91FDB2" w14:textId="77777777" w:rsidR="00437D18" w:rsidRDefault="00437D18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BE6EE7" w14:textId="33AA1D03" w:rsidR="00437D18" w:rsidRDefault="00437D18">
          <w:pPr>
            <w:jc w:val="center"/>
          </w:pPr>
          <w:r>
            <w:sym w:font="Symbol" w:char="F0D3"/>
          </w:r>
          <w:r>
            <w:t>Grupa2</w:t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5A1A55">
            <w:rPr>
              <w:noProof/>
            </w:rPr>
            <w:t>2023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2B17A93" w14:textId="77777777" w:rsidR="00437D18" w:rsidRDefault="00437D18">
          <w:pPr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47F86F3E" w14:textId="77777777" w:rsidR="00437D18" w:rsidRDefault="00437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8734FC" w14:textId="77777777" w:rsidR="006C62BE" w:rsidRDefault="006C62BE">
      <w:pPr>
        <w:spacing w:line="240" w:lineRule="auto"/>
      </w:pPr>
      <w:r>
        <w:separator/>
      </w:r>
    </w:p>
  </w:footnote>
  <w:footnote w:type="continuationSeparator" w:id="0">
    <w:p w14:paraId="1FA90105" w14:textId="77777777" w:rsidR="006C62BE" w:rsidRDefault="006C62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3330B" w14:textId="77777777" w:rsidR="00437D18" w:rsidRDefault="00437D18">
    <w:pPr>
      <w:rPr>
        <w:sz w:val="24"/>
      </w:rPr>
    </w:pPr>
  </w:p>
  <w:p w14:paraId="344A06E9" w14:textId="77777777" w:rsidR="00437D18" w:rsidRDefault="00437D18">
    <w:pPr>
      <w:pBdr>
        <w:top w:val="single" w:sz="6" w:space="1" w:color="auto"/>
      </w:pBdr>
      <w:rPr>
        <w:sz w:val="24"/>
      </w:rPr>
    </w:pPr>
  </w:p>
  <w:p w14:paraId="16F7F14A" w14:textId="77777777" w:rsidR="00437D18" w:rsidRPr="00255FF6" w:rsidRDefault="00437D18" w:rsidP="00255FF6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BA"/>
      </w:rPr>
    </w:pPr>
    <w:r>
      <w:rPr>
        <w:rFonts w:ascii="Arial" w:hAnsi="Arial"/>
        <w:b/>
        <w:sz w:val="36"/>
        <w:lang w:val="sr-Latn-BA"/>
      </w:rPr>
      <w:t>Grupa 2</w:t>
    </w:r>
  </w:p>
  <w:p w14:paraId="40F052CA" w14:textId="77777777" w:rsidR="00437D18" w:rsidRDefault="00437D18">
    <w:pPr>
      <w:pBdr>
        <w:bottom w:val="single" w:sz="6" w:space="1" w:color="auto"/>
      </w:pBdr>
      <w:jc w:val="right"/>
      <w:rPr>
        <w:sz w:val="24"/>
      </w:rPr>
    </w:pPr>
  </w:p>
  <w:p w14:paraId="5EA4DDFB" w14:textId="77777777" w:rsidR="00437D18" w:rsidRPr="00255FF6" w:rsidRDefault="00437D18">
    <w:pPr>
      <w:pStyle w:val="Header"/>
      <w:rPr>
        <w:lang w:val="sr-Latn-B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437D18" w14:paraId="35C96064" w14:textId="77777777">
      <w:tc>
        <w:tcPr>
          <w:tcW w:w="6379" w:type="dxa"/>
        </w:tcPr>
        <w:p w14:paraId="50012252" w14:textId="77777777" w:rsidR="00437D18" w:rsidRDefault="00437D18">
          <w:r>
            <w:rPr>
              <w:b/>
            </w:rPr>
            <w:t>RACIS</w:t>
          </w:r>
        </w:p>
      </w:tc>
      <w:tc>
        <w:tcPr>
          <w:tcW w:w="3179" w:type="dxa"/>
        </w:tcPr>
        <w:p w14:paraId="568E8D23" w14:textId="77777777" w:rsidR="00437D18" w:rsidRDefault="00437D18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0.2</w:t>
          </w:r>
        </w:p>
      </w:tc>
    </w:tr>
    <w:tr w:rsidR="00437D18" w14:paraId="17E2CB86" w14:textId="77777777">
      <w:tc>
        <w:tcPr>
          <w:tcW w:w="6379" w:type="dxa"/>
        </w:tcPr>
        <w:p w14:paraId="0983ACA8" w14:textId="77777777" w:rsidR="00437D18" w:rsidRDefault="00437D18">
          <w:r>
            <w:t>Vizija</w:t>
          </w:r>
        </w:p>
      </w:tc>
      <w:tc>
        <w:tcPr>
          <w:tcW w:w="3179" w:type="dxa"/>
        </w:tcPr>
        <w:p w14:paraId="1B8351B8" w14:textId="77777777" w:rsidR="00437D18" w:rsidRDefault="00437D18">
          <w:r>
            <w:t xml:space="preserve">  Datum:  31.03.2023</w:t>
          </w:r>
        </w:p>
      </w:tc>
    </w:tr>
  </w:tbl>
  <w:p w14:paraId="72A698B0" w14:textId="77777777" w:rsidR="00437D18" w:rsidRDefault="00437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957CA3"/>
    <w:multiLevelType w:val="hybridMultilevel"/>
    <w:tmpl w:val="B5122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651F5"/>
    <w:multiLevelType w:val="hybridMultilevel"/>
    <w:tmpl w:val="D8C46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535882"/>
    <w:multiLevelType w:val="hybridMultilevel"/>
    <w:tmpl w:val="526E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176F4"/>
    <w:multiLevelType w:val="hybridMultilevel"/>
    <w:tmpl w:val="932C9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75F5E"/>
    <w:multiLevelType w:val="hybridMultilevel"/>
    <w:tmpl w:val="E8B29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E4AEA"/>
    <w:multiLevelType w:val="hybridMultilevel"/>
    <w:tmpl w:val="20ACDAF0"/>
    <w:lvl w:ilvl="0" w:tplc="3C528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6184E"/>
    <w:multiLevelType w:val="hybridMultilevel"/>
    <w:tmpl w:val="55E0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F273C"/>
    <w:multiLevelType w:val="hybridMultilevel"/>
    <w:tmpl w:val="C5201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166CF"/>
    <w:multiLevelType w:val="hybridMultilevel"/>
    <w:tmpl w:val="E38AA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E06AA"/>
    <w:multiLevelType w:val="hybridMultilevel"/>
    <w:tmpl w:val="ABC8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51435"/>
    <w:multiLevelType w:val="hybridMultilevel"/>
    <w:tmpl w:val="F2C299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3412DE"/>
    <w:multiLevelType w:val="hybridMultilevel"/>
    <w:tmpl w:val="229E64E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10"/>
  </w:num>
  <w:num w:numId="5">
    <w:abstractNumId w:val="7"/>
  </w:num>
  <w:num w:numId="6">
    <w:abstractNumId w:val="6"/>
  </w:num>
  <w:num w:numId="7">
    <w:abstractNumId w:val="11"/>
  </w:num>
  <w:num w:numId="8">
    <w:abstractNumId w:val="9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6C3"/>
    <w:rsid w:val="00002BC7"/>
    <w:rsid w:val="000142B4"/>
    <w:rsid w:val="000225FA"/>
    <w:rsid w:val="00025C37"/>
    <w:rsid w:val="00034F78"/>
    <w:rsid w:val="000750B8"/>
    <w:rsid w:val="00080CB1"/>
    <w:rsid w:val="0009232F"/>
    <w:rsid w:val="000A274F"/>
    <w:rsid w:val="000B2924"/>
    <w:rsid w:val="000D1863"/>
    <w:rsid w:val="0012549F"/>
    <w:rsid w:val="001268A0"/>
    <w:rsid w:val="001419CD"/>
    <w:rsid w:val="0015641E"/>
    <w:rsid w:val="0017398F"/>
    <w:rsid w:val="001839A2"/>
    <w:rsid w:val="00204BCD"/>
    <w:rsid w:val="00211883"/>
    <w:rsid w:val="002247EC"/>
    <w:rsid w:val="002259B4"/>
    <w:rsid w:val="00255FF6"/>
    <w:rsid w:val="002622B7"/>
    <w:rsid w:val="002A2C95"/>
    <w:rsid w:val="002B2A59"/>
    <w:rsid w:val="002B6230"/>
    <w:rsid w:val="002C3987"/>
    <w:rsid w:val="002E5C51"/>
    <w:rsid w:val="003002AB"/>
    <w:rsid w:val="0030470B"/>
    <w:rsid w:val="00307F23"/>
    <w:rsid w:val="003306C6"/>
    <w:rsid w:val="00333096"/>
    <w:rsid w:val="00337AEB"/>
    <w:rsid w:val="0034346D"/>
    <w:rsid w:val="0036485A"/>
    <w:rsid w:val="00370D45"/>
    <w:rsid w:val="00385544"/>
    <w:rsid w:val="00396620"/>
    <w:rsid w:val="003A1383"/>
    <w:rsid w:val="003B0B5D"/>
    <w:rsid w:val="003C49F5"/>
    <w:rsid w:val="003D2D70"/>
    <w:rsid w:val="003D4E76"/>
    <w:rsid w:val="003E38FE"/>
    <w:rsid w:val="003E56C3"/>
    <w:rsid w:val="003F7A68"/>
    <w:rsid w:val="004118F1"/>
    <w:rsid w:val="0042604A"/>
    <w:rsid w:val="00437D18"/>
    <w:rsid w:val="004559E5"/>
    <w:rsid w:val="0046140F"/>
    <w:rsid w:val="004812A6"/>
    <w:rsid w:val="00486429"/>
    <w:rsid w:val="004A29E5"/>
    <w:rsid w:val="004A32B7"/>
    <w:rsid w:val="004B0A9C"/>
    <w:rsid w:val="004C677F"/>
    <w:rsid w:val="00512B9E"/>
    <w:rsid w:val="00532F1C"/>
    <w:rsid w:val="00545E62"/>
    <w:rsid w:val="0056238A"/>
    <w:rsid w:val="00570607"/>
    <w:rsid w:val="00570CF4"/>
    <w:rsid w:val="00571CAD"/>
    <w:rsid w:val="00584DBC"/>
    <w:rsid w:val="00587B51"/>
    <w:rsid w:val="00597533"/>
    <w:rsid w:val="005A1A55"/>
    <w:rsid w:val="005A260A"/>
    <w:rsid w:val="005A79F8"/>
    <w:rsid w:val="005B22DC"/>
    <w:rsid w:val="005E126A"/>
    <w:rsid w:val="005E5F4A"/>
    <w:rsid w:val="006224C4"/>
    <w:rsid w:val="00643F94"/>
    <w:rsid w:val="00671010"/>
    <w:rsid w:val="00683071"/>
    <w:rsid w:val="00685419"/>
    <w:rsid w:val="006C33BC"/>
    <w:rsid w:val="006C559A"/>
    <w:rsid w:val="006C62BE"/>
    <w:rsid w:val="006E0311"/>
    <w:rsid w:val="006E2624"/>
    <w:rsid w:val="006E3E22"/>
    <w:rsid w:val="00712945"/>
    <w:rsid w:val="00736A16"/>
    <w:rsid w:val="00767640"/>
    <w:rsid w:val="0077020D"/>
    <w:rsid w:val="007868B2"/>
    <w:rsid w:val="007B370A"/>
    <w:rsid w:val="007C30F4"/>
    <w:rsid w:val="007E462C"/>
    <w:rsid w:val="00865709"/>
    <w:rsid w:val="00874A27"/>
    <w:rsid w:val="008818B0"/>
    <w:rsid w:val="00891E67"/>
    <w:rsid w:val="008924C0"/>
    <w:rsid w:val="008C23EB"/>
    <w:rsid w:val="00911BBB"/>
    <w:rsid w:val="00911D28"/>
    <w:rsid w:val="009178EC"/>
    <w:rsid w:val="00927B88"/>
    <w:rsid w:val="00935E6C"/>
    <w:rsid w:val="009A6A1B"/>
    <w:rsid w:val="009C444A"/>
    <w:rsid w:val="009E683D"/>
    <w:rsid w:val="00A105F8"/>
    <w:rsid w:val="00A46FCB"/>
    <w:rsid w:val="00A6698F"/>
    <w:rsid w:val="00A66F56"/>
    <w:rsid w:val="00A94AE6"/>
    <w:rsid w:val="00AA6BC5"/>
    <w:rsid w:val="00AC5C9C"/>
    <w:rsid w:val="00AD4DC8"/>
    <w:rsid w:val="00AF0482"/>
    <w:rsid w:val="00B11FD0"/>
    <w:rsid w:val="00B20852"/>
    <w:rsid w:val="00B26BF3"/>
    <w:rsid w:val="00B50273"/>
    <w:rsid w:val="00B5617B"/>
    <w:rsid w:val="00B64A3D"/>
    <w:rsid w:val="00B7477B"/>
    <w:rsid w:val="00B74D50"/>
    <w:rsid w:val="00B92C4F"/>
    <w:rsid w:val="00B96400"/>
    <w:rsid w:val="00BB7432"/>
    <w:rsid w:val="00C03B4F"/>
    <w:rsid w:val="00C06E8D"/>
    <w:rsid w:val="00C12555"/>
    <w:rsid w:val="00C24930"/>
    <w:rsid w:val="00C25813"/>
    <w:rsid w:val="00C52FBE"/>
    <w:rsid w:val="00C9692E"/>
    <w:rsid w:val="00CB1CB3"/>
    <w:rsid w:val="00CB66F0"/>
    <w:rsid w:val="00CE4443"/>
    <w:rsid w:val="00CE74A4"/>
    <w:rsid w:val="00D0590E"/>
    <w:rsid w:val="00D114F7"/>
    <w:rsid w:val="00D53571"/>
    <w:rsid w:val="00D573C2"/>
    <w:rsid w:val="00D72D79"/>
    <w:rsid w:val="00D863DA"/>
    <w:rsid w:val="00D87BFB"/>
    <w:rsid w:val="00DA1AC0"/>
    <w:rsid w:val="00DA4BA2"/>
    <w:rsid w:val="00DC0106"/>
    <w:rsid w:val="00E045C5"/>
    <w:rsid w:val="00E201CE"/>
    <w:rsid w:val="00E2249F"/>
    <w:rsid w:val="00E47C51"/>
    <w:rsid w:val="00E536B9"/>
    <w:rsid w:val="00E63B13"/>
    <w:rsid w:val="00E64BE3"/>
    <w:rsid w:val="00E705BA"/>
    <w:rsid w:val="00E74143"/>
    <w:rsid w:val="00E8699E"/>
    <w:rsid w:val="00E86DF5"/>
    <w:rsid w:val="00E875EF"/>
    <w:rsid w:val="00EC007A"/>
    <w:rsid w:val="00ED615B"/>
    <w:rsid w:val="00EF65A2"/>
    <w:rsid w:val="00F13E69"/>
    <w:rsid w:val="00F45BF4"/>
    <w:rsid w:val="00F51C95"/>
    <w:rsid w:val="00F8079E"/>
    <w:rsid w:val="00F83996"/>
    <w:rsid w:val="00FB1E9C"/>
    <w:rsid w:val="00FD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3FEAF2"/>
  <w15:docId w15:val="{65B6DB7F-A873-4648-8754-A6271E4E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D18"/>
    <w:pPr>
      <w:widowControl w:val="0"/>
      <w:spacing w:line="240" w:lineRule="atLeast"/>
      <w:jc w:val="both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EC007A"/>
    <w:pPr>
      <w:tabs>
        <w:tab w:val="left" w:pos="540"/>
        <w:tab w:val="left" w:pos="1260"/>
      </w:tabs>
      <w:spacing w:after="120"/>
    </w:pPr>
    <w:rPr>
      <w:iCs/>
      <w:lang w:val="sr-Latn-B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9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9E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A79F8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27B8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8C23EB"/>
  </w:style>
  <w:style w:type="character" w:styleId="CommentReference">
    <w:name w:val="annotation reference"/>
    <w:basedOn w:val="DefaultParagraphFont"/>
    <w:uiPriority w:val="99"/>
    <w:semiHidden/>
    <w:unhideWhenUsed/>
    <w:rsid w:val="00B96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640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640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4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400"/>
    <w:rPr>
      <w:b/>
      <w:bCs/>
    </w:rPr>
  </w:style>
  <w:style w:type="character" w:customStyle="1" w:styleId="Heading3Char">
    <w:name w:val="Heading 3 Char"/>
    <w:basedOn w:val="DefaultParagraphFont"/>
    <w:link w:val="Heading3"/>
    <w:rsid w:val="00C24930"/>
    <w:rPr>
      <w:rFonts w:ascii="Arial" w:hAnsi="Arial"/>
      <w:i/>
    </w:rPr>
  </w:style>
  <w:style w:type="character" w:customStyle="1" w:styleId="BodyTextChar">
    <w:name w:val="Body Text Char"/>
    <w:basedOn w:val="DefaultParagraphFont"/>
    <w:link w:val="BodyText"/>
    <w:semiHidden/>
    <w:rsid w:val="00BB7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6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2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wnloads\rup_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rup_vision.dot</Template>
  <TotalTime>5</TotalTime>
  <Pages>13</Pages>
  <Words>3748</Words>
  <Characters>21366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>&lt;Company Name&gt;</Company>
  <LinksUpToDate>false</LinksUpToDate>
  <CharactersWithSpaces>25064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PC</dc:creator>
  <cp:keywords/>
  <cp:lastModifiedBy>Yelja</cp:lastModifiedBy>
  <cp:revision>2</cp:revision>
  <cp:lastPrinted>2001-03-15T12:26:00Z</cp:lastPrinted>
  <dcterms:created xsi:type="dcterms:W3CDTF">2023-06-13T07:35:00Z</dcterms:created>
  <dcterms:modified xsi:type="dcterms:W3CDTF">2023-06-13T07:35:00Z</dcterms:modified>
</cp:coreProperties>
</file>